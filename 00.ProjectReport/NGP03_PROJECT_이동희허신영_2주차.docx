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6FEAA28" w14:textId="3E836E21" w:rsidR="00A31C0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656046DC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7625059" w14:textId="29A4A0F8" w:rsidR="00A31C0D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 Level Design</w:t>
      </w:r>
    </w:p>
    <w:p w14:paraId="2BC015FF" w14:textId="77777777" w:rsidR="006817FD" w:rsidRPr="006817FD" w:rsidRDefault="006817FD" w:rsidP="00CD054A">
      <w:pPr>
        <w:pStyle w:val="af2"/>
        <w:ind w:leftChars="0" w:left="1160"/>
        <w:rPr>
          <w:rFonts w:ascii="맑은 고딕" w:eastAsia="맑은 고딕" w:hAnsi="맑은 고딕"/>
          <w:b/>
          <w:bCs/>
          <w:color w:val="000000" w:themeColor="text1"/>
          <w:sz w:val="28"/>
          <w:szCs w:val="32"/>
          <w:lang w:val="ko-KR"/>
        </w:rPr>
      </w:pP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 Level Design</w:t>
      </w:r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lient&amp;Server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423635D" w14:textId="1F06E2C1" w:rsidR="00962075" w:rsidRDefault="00962075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7E62A6C4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145ED91F" w:rsidR="00314F21" w:rsidRPr="00804AA0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lastRenderedPageBreak/>
        <w:t>개발 일정</w:t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 (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lastRenderedPageBreak/>
        <w:t>최종 보스를 잡으면 게임이 클리어된다.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(MultiHit)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스킬공격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650C5072" w14:textId="6485F12C" w:rsidR="00292F4D" w:rsidRDefault="00292F4D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01821827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elly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비선공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Ninja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중간 보스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</w:p>
    <w:p w14:paraId="37D7CC7A" w14:textId="2AA9FF71" w:rsidR="008C47DB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60%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이하로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플레이어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뒤로 이동하여 공격한다.</w:t>
      </w:r>
    </w:p>
    <w:p w14:paraId="667D8B1B" w14:textId="2E395009" w:rsidR="00292F4D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oris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최종 보스 몬스터.</w:t>
      </w:r>
    </w:p>
    <w:p w14:paraId="67C026B5" w14:textId="51BDE9BF" w:rsidR="00292F4D" w:rsidRPr="00292F4D" w:rsidRDefault="00292F4D" w:rsidP="00292F4D">
      <w:pPr>
        <w:pStyle w:val="af2"/>
        <w:ind w:leftChars="0" w:left="144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70%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스킬 공격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을,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40%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이하로 내려가면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순간이동을 하며 공격한다.</w:t>
      </w:r>
    </w:p>
    <w:p w14:paraId="50F866A0" w14:textId="77777777" w:rsidR="000D61B9" w:rsidRDefault="000D61B9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MENU :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TORE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IELD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OSS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06BCE028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두 명의 플레이어가 모두 접속해야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304DBEE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-&gt; DUNGEON -&gt; BOSS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씬으로 이동하며 몬스터와 보스를 잡고 게임을 클리어한다.</w:t>
      </w:r>
    </w:p>
    <w:p w14:paraId="31A1DC65" w14:textId="2AE212B0" w:rsidR="00A729C3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두 명의 플레이어 모두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0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이되면 게임을 처음부터 시작한다.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4B3A9AD2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</w:p>
    <w:p w14:paraId="22525284" w14:textId="09FD6073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6258CDE4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0A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77777777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938D2D1" w14:textId="139C0B9E" w:rsidR="00A729C3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/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7934BC4" w14:textId="77777777" w:rsidTr="006D65FE">
        <w:tc>
          <w:tcPr>
            <w:tcW w:w="8494" w:type="dxa"/>
          </w:tcPr>
          <w:p w14:paraId="274F483E" w14:textId="4C674B91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서버로부터 받는 패킷입니다.</w:t>
            </w:r>
          </w:p>
        </w:tc>
      </w:tr>
      <w:tr w:rsidR="00994209" w:rsidRPr="00764C09" w14:paraId="6DD1E97C" w14:textId="77777777" w:rsidTr="006D65FE">
        <w:tc>
          <w:tcPr>
            <w:tcW w:w="8494" w:type="dxa"/>
          </w:tcPr>
          <w:p w14:paraId="69E4B89F" w14:textId="7777777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cl_recv</w:t>
            </w:r>
          </w:p>
          <w:p w14:paraId="58CE5E7E" w14:textId="4C90CBBC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4853662" w14:textId="59C9470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7584118F" w14:textId="6351214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66A2917C" w14:textId="4DF4DEFB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05B429AD" w14:textId="1B4BE8CD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BAF8D57" w14:textId="7CC5C26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48CE24FC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276DC46B" w14:textId="67FC5ED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391513CA" w14:textId="713DFB5F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78A4FAD4" w14:textId="6C5EEC0C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6C379E09" w14:textId="03F4325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CB6A566" w14:textId="469756B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75F403B5" w14:textId="23242EEA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1BD3A70A" w14:textId="56895052" w:rsidR="00C56AFE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</w:t>
            </w:r>
            <w:r w:rsidR="00C56AFE">
              <w:rPr>
                <w:rFonts w:asciiTheme="minorHAnsi" w:eastAsiaTheme="minorHAnsi"/>
                <w:szCs w:val="20"/>
              </w:rPr>
              <w:t>;</w:t>
            </w:r>
          </w:p>
          <w:p w14:paraId="346BEA37" w14:textId="3345A83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>STANCE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2B0519AC" w14:textId="49BA4099" w:rsidR="00C56AFE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6CDB4ED3" w14:textId="2FD17E3E" w:rsidR="00C56AFE" w:rsidRPr="00C56AFE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706856AC" w14:textId="6A99E470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AF139F5" w14:textId="6A606658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A2FBB41" w14:textId="77777777" w:rsidTr="006D65FE">
        <w:tc>
          <w:tcPr>
            <w:tcW w:w="8494" w:type="dxa"/>
          </w:tcPr>
          <w:p w14:paraId="1DD25C68" w14:textId="6EA677FC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 보내는 패킷입니다.</w:t>
            </w:r>
          </w:p>
        </w:tc>
      </w:tr>
      <w:tr w:rsidR="00994209" w:rsidRPr="00764C09" w14:paraId="0B2E2119" w14:textId="77777777" w:rsidTr="006D65FE">
        <w:tc>
          <w:tcPr>
            <w:tcW w:w="8494" w:type="dxa"/>
          </w:tcPr>
          <w:p w14:paraId="042F6C4E" w14:textId="54E91BE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504702">
              <w:rPr>
                <w:rFonts w:asciiTheme="minorHAnsi" w:eastAsiaTheme="minorHAnsi"/>
                <w:color w:val="249C91"/>
                <w:szCs w:val="20"/>
              </w:rPr>
              <w:t>cl_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A5AAEF3" w14:textId="77777777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8CC6668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34B7B94E" w14:textId="77777777" w:rsidR="009942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1314B99" w14:textId="458C5C24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0F432440" w14:textId="7AD98B22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06BB814E" w14:textId="007A99F0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6205DBA2" w14:textId="77777777" w:rsidTr="006D65FE">
        <w:tc>
          <w:tcPr>
            <w:tcW w:w="8494" w:type="dxa"/>
          </w:tcPr>
          <w:p w14:paraId="3E97D652" w14:textId="42794C9E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764C09" w14:paraId="13E1D49D" w14:textId="77777777" w:rsidTr="006D65FE">
        <w:tc>
          <w:tcPr>
            <w:tcW w:w="8494" w:type="dxa"/>
          </w:tcPr>
          <w:p w14:paraId="15C7B982" w14:textId="0FF837AD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tagFrame</w:t>
            </w:r>
          </w:p>
          <w:p w14:paraId="2A247A08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D394294" w14:textId="42ECEB80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iFrameStart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38BBEEB9" w14:textId="7F6ADD8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iFrameEnd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1CC20993" w14:textId="41C276D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iScene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5AF60220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</w:p>
          <w:p w14:paraId="2ABC6888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dwOldTime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896F976" w14:textId="5C56D3E0" w:rsidR="008555F0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dwFrameSpd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0AF92A8B" w14:textId="22476914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7A703B17" w14:textId="3DBBFE6E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520FD39A" w14:textId="77777777" w:rsidTr="006D65FE">
        <w:tc>
          <w:tcPr>
            <w:tcW w:w="8494" w:type="dxa"/>
          </w:tcPr>
          <w:p w14:paraId="1394E487" w14:textId="4502AEF9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충돌박스를 구성하는 구조체입니다.</w:t>
            </w:r>
          </w:p>
        </w:tc>
      </w:tr>
      <w:tr w:rsidR="008555F0" w:rsidRPr="00764C09" w14:paraId="767197C9" w14:textId="77777777" w:rsidTr="006D65FE">
        <w:tc>
          <w:tcPr>
            <w:tcW w:w="8494" w:type="dxa"/>
          </w:tcPr>
          <w:p w14:paraId="44359C81" w14:textId="3FA8AD07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</w:t>
            </w:r>
            <w:r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C</w:t>
            </w:r>
            <w:r>
              <w:rPr>
                <w:rFonts w:ascii="맑은 고딕" w:eastAsia="맑은 고딕" w:hAnsi="맑은 고딕" w:cs="맑은 고딕"/>
                <w:color w:val="229E80"/>
                <w:szCs w:val="20"/>
              </w:rPr>
              <w:t>ollInfo</w:t>
            </w:r>
          </w:p>
          <w:p w14:paraId="57C1C75F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A61045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16F0BC3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C71B425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6EA475A2" w14:textId="77777777" w:rsidR="00A74D08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r w:rsidRPr="00CD36EF">
              <w:rPr>
                <w:rFonts w:asciiTheme="minorHAnsi" w:eastAsiaTheme="minorHAnsi"/>
                <w:szCs w:val="20"/>
              </w:rPr>
              <w:t>}</w:t>
            </w:r>
          </w:p>
          <w:p w14:paraId="67886402" w14:textId="12E4CD4B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;</w:t>
            </w:r>
          </w:p>
        </w:tc>
      </w:tr>
    </w:tbl>
    <w:p w14:paraId="701C9534" w14:textId="77777777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EF7AAE5" w14:textId="77777777" w:rsidR="00994209" w:rsidRDefault="00994209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/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111D475B" w14:textId="77777777" w:rsidTr="006D65FE">
        <w:tc>
          <w:tcPr>
            <w:tcW w:w="8494" w:type="dxa"/>
          </w:tcPr>
          <w:p w14:paraId="2762B743" w14:textId="13E4BBBC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클라이언트로부터 받는 패킷입니다.</w:t>
            </w:r>
          </w:p>
        </w:tc>
      </w:tr>
      <w:tr w:rsidR="00C56AFE" w:rsidRPr="00764C09" w14:paraId="5DA9E587" w14:textId="77777777" w:rsidTr="006D65FE">
        <w:tc>
          <w:tcPr>
            <w:tcW w:w="8494" w:type="dxa"/>
          </w:tcPr>
          <w:p w14:paraId="2B472283" w14:textId="4C77C61F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8555F0">
              <w:rPr>
                <w:rFonts w:asciiTheme="minorHAnsi" w:eastAsiaTheme="minorEastAsia"/>
                <w:color w:val="229E80"/>
                <w:szCs w:val="20"/>
              </w:rPr>
              <w:t>v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recv</w:t>
            </w:r>
          </w:p>
          <w:p w14:paraId="6303B4C2" w14:textId="77777777" w:rsidR="00C56AFE" w:rsidRPr="00CD36EF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7F788AF2" w14:textId="7777777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4E776CB6" w14:textId="77777777" w:rsidR="00C56AFE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5E7EE32" w14:textId="56925343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9D76580" w14:textId="77777777" w:rsidR="00C56AFE" w:rsidRDefault="00C56AFE" w:rsidP="00A74D0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2422D32E" w14:textId="77777777" w:rsidTr="006D65FE">
        <w:tc>
          <w:tcPr>
            <w:tcW w:w="8494" w:type="dxa"/>
          </w:tcPr>
          <w:p w14:paraId="375DCA33" w14:textId="2D5A7EAA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 보내는 패킷입니다.</w:t>
            </w:r>
          </w:p>
        </w:tc>
      </w:tr>
      <w:tr w:rsidR="00C56AFE" w:rsidRPr="00764C09" w14:paraId="6419363D" w14:textId="77777777" w:rsidTr="006D65FE">
        <w:tc>
          <w:tcPr>
            <w:tcW w:w="8494" w:type="dxa"/>
          </w:tcPr>
          <w:p w14:paraId="670C5E94" w14:textId="1938764B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sv_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53F3C80" w14:textId="273B17DE" w:rsidR="00C56AFE" w:rsidRPr="00C56AFE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6A3BCA31" w14:textId="77777777" w:rsidR="00C56AFE" w:rsidRPr="00994209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2C8A2DA" w14:textId="12DD0C29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361C51FF" w14:textId="45283CC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77828471" w14:textId="33AFE3B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51FD6F7" w14:textId="7DBF223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11869B93" w14:textId="2890902B" w:rsidR="00C56AFE" w:rsidRPr="00994209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740B01B5" w14:textId="4CF78295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654D7C81" w14:textId="4E597A7A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68AE5586" w14:textId="59BC66D2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0313EEC5" w14:textId="2BC1719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EBB9D10" w14:textId="372F658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6E8529B5" w14:textId="3056C44F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64F5C6AC" w14:textId="43D3A8A0" w:rsidR="00A74D08" w:rsidRPr="00A74D08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exp;</w:t>
            </w:r>
          </w:p>
          <w:p w14:paraId="2A547BE2" w14:textId="7777777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STANCE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6EC5838C" w14:textId="29F8CA6F" w:rsidR="00C56AFE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487AC2AA" w14:textId="7CE9AA3F" w:rsidR="00A74D08" w:rsidRPr="00C56AFE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0600B480" w14:textId="77777777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서버에서 관리하는 클라이언트 객</w:t>
            </w:r>
            <w:r w:rsidR="007B4BD2">
              <w:rPr>
                <w:rFonts w:ascii="맑은 고딕" w:eastAsia="맑은 고딕" w:hAnsi="맑은 고딕" w:cs="맑은 고딕" w:hint="eastAsia"/>
                <w:b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="007B4BD2" w:rsidRPr="007B4BD2"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s</w:t>
            </w:r>
            <w:r w:rsidR="007B4BD2" w:rsidRPr="007B4BD2">
              <w:rPr>
                <w:rFonts w:ascii="맑은 고딕" w:eastAsia="맑은 고딕" w:hAnsi="맑은 고딕" w:cs="맑은 고딕"/>
                <w:color w:val="229E80"/>
                <w:szCs w:val="20"/>
              </w:rPr>
              <w:t>ocket_info</w:t>
            </w:r>
          </w:p>
          <w:p w14:paraId="3FA08293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0BBE2403" w14:textId="6C6C82A8" w:rsidR="008555F0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9DD5601" w14:textId="6F171E1E" w:rsidR="00A74D08" w:rsidRPr="00A74D08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E74B5" w:themeColor="accent1" w:themeShade="BF"/>
                <w:szCs w:val="20"/>
              </w:rPr>
              <w:t xml:space="preserve">int </w:t>
            </w:r>
            <w:r>
              <w:rPr>
                <w:rFonts w:asciiTheme="minorHAnsi" w:eastAsiaTheme="minorEastAsia"/>
                <w:szCs w:val="20"/>
              </w:rPr>
              <w:t>sock_number;</w:t>
            </w:r>
          </w:p>
          <w:p w14:paraId="18783C11" w14:textId="2CA9B83B" w:rsidR="008555F0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="007B4BD2" w:rsidRPr="007B4BD2">
              <w:rPr>
                <w:rFonts w:asciiTheme="minorHAnsi" w:eastAsiaTheme="minorHAnsi"/>
                <w:color w:val="229E80"/>
                <w:szCs w:val="20"/>
              </w:rPr>
              <w:t xml:space="preserve">SOCKET </w:t>
            </w:r>
            <w:r w:rsidR="007B4BD2">
              <w:rPr>
                <w:rFonts w:asciiTheme="minorHAnsi" w:eastAsiaTheme="minorHAnsi"/>
                <w:szCs w:val="20"/>
              </w:rPr>
              <w:t>sock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060D872E" w14:textId="493F56B5" w:rsid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v_recv  </w:t>
            </w:r>
            <w:r>
              <w:rPr>
                <w:rFonts w:asciiTheme="minorHAnsi" w:eastAsiaTheme="minorEastAsia"/>
                <w:szCs w:val="20"/>
              </w:rPr>
              <w:t>recv_packet;</w:t>
            </w:r>
          </w:p>
          <w:p w14:paraId="4072790E" w14:textId="1DEE368C" w:rsidR="007B4BD2" w:rsidRP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v_send </w:t>
            </w:r>
            <w:r>
              <w:rPr>
                <w:rFonts w:asciiTheme="minorHAnsi" w:eastAsiaTheme="minorEastAsia"/>
                <w:szCs w:val="20"/>
              </w:rPr>
              <w:t>send_packet;</w:t>
            </w:r>
          </w:p>
          <w:p w14:paraId="57A51BC3" w14:textId="77777777" w:rsidR="008555F0" w:rsidRPr="00764C0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A2994C3" w14:textId="77777777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4B483C3D" w14:textId="66C0B312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9A2B207" w14:textId="77777777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60D1CAE" w14:textId="00A8EF0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Client&amp;Server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255ADEC8" w:rsidR="00C56AFE" w:rsidRPr="008555F0" w:rsidRDefault="00C56AFE" w:rsidP="008555F0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STANCE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IDLE, WALK, RUN, ATTACK, SKILL, HIT, END };</w:t>
      </w:r>
    </w:p>
    <w:p w14:paraId="73D63337" w14:textId="15AD4E6E" w:rsidR="00C56AFE" w:rsidRDefault="00C56AFE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SKILL_STATE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SOUL, MOON, MULTI, BASIC, SKILL_END };</w:t>
      </w:r>
      <w:r w:rsidRP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ab/>
      </w:r>
    </w:p>
    <w:p w14:paraId="0D67FAFB" w14:textId="77777777" w:rsidR="00A74D08" w:rsidRPr="00A74D08" w:rsidRDefault="00A74D08" w:rsidP="00A74D08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>
        <w:rPr>
          <w:rFonts w:ascii="맑은 고딕" w:eastAsia="맑은 고딕" w:hAnsi="맑은 고딕"/>
          <w:b/>
          <w:bCs/>
          <w:color w:val="229E80"/>
          <w:sz w:val="28"/>
          <w:szCs w:val="32"/>
        </w:rPr>
        <w:t>DIR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{ </w:t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DOWN, LEFT, LEFT_DOWN, LEFT_UP,</w:t>
      </w:r>
    </w:p>
    <w:p w14:paraId="551889DF" w14:textId="6A5F5805" w:rsidR="00A74D08" w:rsidRDefault="00A74D08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  <w:t>RIGHT, RIGHT_DOWN, RIGHT_UP, UP</w:t>
      </w:r>
      <w: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};</w:t>
      </w:r>
    </w:p>
    <w:p w14:paraId="60394260" w14:textId="77777777" w:rsidR="00C56AFE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ReadyServer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()</w:t>
      </w:r>
    </w:p>
    <w:p w14:paraId="2A0A20D2" w14:textId="0576E0C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서버에 접속 준비를 수행하는 함수이다.</w:t>
      </w:r>
    </w:p>
    <w:p w14:paraId="0CA91723" w14:textId="77777777" w:rsidR="009D7F40" w:rsidRDefault="009D7F40" w:rsidP="009D7F40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2CAF5D79" w14:textId="03ACE9B4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RecvDataFromServer()</w:t>
      </w:r>
    </w:p>
    <w:p w14:paraId="1B8E4DE6" w14:textId="708E9F2A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D7F4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접속한 유저의 정보와 자신의 정보를 받는다.</w:t>
      </w:r>
    </w:p>
    <w:p w14:paraId="2A7D102F" w14:textId="18C11B23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433AD0A0" w14:textId="67A63ED1" w:rsidR="009D7F40" w:rsidRP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</w:t>
      </w: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nt SendDataToServer()</w:t>
      </w:r>
    </w:p>
    <w:p w14:paraId="1E3456CD" w14:textId="0712141C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현재 해당 클라이언트의 입력 정보를 보낸다.</w:t>
      </w:r>
    </w:p>
    <w:p w14:paraId="670F819C" w14:textId="58EC1C3B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503E61C" w14:textId="209D7CA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Int RecvCollisionDataFromServer()</w:t>
      </w:r>
    </w:p>
    <w:p w14:paraId="54C48E6D" w14:textId="17CAA24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충돌의 결과와 관련된 데이터 및 상태정보를 받는다.</w:t>
      </w:r>
    </w:p>
    <w:p w14:paraId="53BF6A42" w14:textId="10C207D8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Rendering()</w:t>
      </w:r>
    </w:p>
    <w:p w14:paraId="4FC8620A" w14:textId="76F29109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 이루는 오브젝트들을 그린다.</w:t>
      </w:r>
    </w:p>
    <w:p w14:paraId="52B30EDD" w14:textId="1EE84E58" w:rsidR="001E2A07" w:rsidRDefault="001E2A07" w:rsidP="001E2A07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ClientRelease()</w:t>
      </w:r>
    </w:p>
    <w:p w14:paraId="37D0EFCA" w14:textId="2812DFEB" w:rsidR="001E2A07" w:rsidRPr="001E2A07" w:rsidRDefault="001E2A07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4292FBF9" w14:textId="77777777" w:rsidR="00C8360B" w:rsidRDefault="00C8360B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eadyServer()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0D1B31E5" w14:textId="1FB0EE25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61ACBC7C" w14:textId="252A94C6" w:rsidR="00990790" w:rsidRDefault="00990790" w:rsidP="00990790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CreateClientThread()</w:t>
      </w:r>
    </w:p>
    <w:p w14:paraId="5E9EC2EA" w14:textId="334930CD" w:rsidR="00990790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CreateClientThread()</w:t>
      </w:r>
    </w:p>
    <w:p w14:paraId="2C2BAC32" w14:textId="5E7E1D27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13102322" w14:textId="6E43AD9E" w:rsidR="00990790" w:rsidRDefault="00990790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5687FF8" w14:textId="7836C813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InitPlayerBaseData()</w:t>
      </w:r>
    </w:p>
    <w:p w14:paraId="68A68466" w14:textId="2453889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새로 접속한 클라이언트의 P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layer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정보를 초기화해서 넘겨준다.</w:t>
      </w:r>
    </w:p>
    <w:p w14:paraId="33ABF6C7" w14:textId="57FFF506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167BB67" w14:textId="74EE0D1B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endDataToClient()</w:t>
      </w:r>
    </w:p>
    <w:p w14:paraId="6B79B81F" w14:textId="657C760C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 연결된 플레이어들의 데이터를 보낸다.</w:t>
      </w:r>
    </w:p>
    <w:p w14:paraId="72C996DA" w14:textId="1839639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생성한 몬스터의 데이터를 보낸다.</w:t>
      </w:r>
    </w:p>
    <w:p w14:paraId="6CAE3B72" w14:textId="689B117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FFA93A5" w14:textId="7792E2CA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nt RecvDataFromClient()</w:t>
      </w:r>
    </w:p>
    <w:p w14:paraId="7E3D352B" w14:textId="586B65B1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해당 클라이언트로부터 정보를 받는다.</w:t>
      </w:r>
    </w:p>
    <w:p w14:paraId="2B291869" w14:textId="7B53C3D1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78C16C5" w14:textId="3452687F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87F9D50" w14:textId="3E2812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endCollisionDataToClient()</w:t>
      </w:r>
    </w:p>
    <w:p w14:paraId="67481D11" w14:textId="1CCFF3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erverRelease()</w:t>
      </w:r>
    </w:p>
    <w:p w14:paraId="6DA48EE4" w14:textId="1A67A4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반환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해제</w:t>
      </w:r>
    </w:p>
    <w:p w14:paraId="15180183" w14:textId="138A1B8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44F6236" w14:textId="39D2343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CollisionMonsterFromPlayer()</w:t>
      </w:r>
    </w:p>
    <w:p w14:paraId="5029F23A" w14:textId="1E4C15C2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플레이어의 공격을 받았는지 충돌검사를 수행하는 함수이다.</w:t>
      </w:r>
    </w:p>
    <w:p w14:paraId="67EB8286" w14:textId="700E8F10" w:rsidR="0010623F" w:rsidRDefault="0010623F" w:rsidP="0010623F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9933EF0" w14:textId="0B74926F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CollisionPlayerFromMonster()</w:t>
      </w:r>
    </w:p>
    <w:p w14:paraId="122263A0" w14:textId="37562544" w:rsidR="0010623F" w:rsidRP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플레이어가 몬스터의 공격을 받았는지 충돌검사를 수행하는 함수이다.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182F1BD2" w14:textId="5E6DB2B5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 VisualStudio 2019</w:t>
      </w:r>
    </w:p>
    <w:p w14:paraId="316DAB3D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3BD02240" w14:textId="7264BC51" w:rsidR="00D52796" w:rsidRPr="00D52796" w:rsidRDefault="006D65FE" w:rsidP="00D52796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C++</w:t>
      </w:r>
    </w:p>
    <w:p w14:paraId="0D276812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F2C2C8F" w14:textId="44E4EE63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Win32 API / WinSock2 / fMod</w:t>
      </w:r>
    </w:p>
    <w:p w14:paraId="1D9A22D0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허신영</w:t>
      </w:r>
    </w:p>
    <w:p w14:paraId="024AAE1F" w14:textId="252D8242" w:rsidR="006D65FE" w:rsidRDefault="0029332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Client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개발.</w:t>
      </w:r>
    </w:p>
    <w:p w14:paraId="5DEAF6EA" w14:textId="5EEEEB14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ollisionMonsterFromPlayer()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D7DF92" w14:textId="5B97AFD6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CollisionPlayerFroMonster()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30B564BD" w14:textId="0BE775C3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endCollisionDataToClient()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499D728F" w14:textId="7073139C" w:rsidR="005408ED" w:rsidRPr="006D65FE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R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ecvCollisionDataFromServer()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이동희</w:t>
      </w:r>
    </w:p>
    <w:p w14:paraId="6424FE3A" w14:textId="22B823A6" w:rsidR="005408ED" w:rsidRDefault="005408ED" w:rsidP="005408E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lient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개발.</w:t>
      </w:r>
    </w:p>
    <w:p w14:paraId="4CEBF0DB" w14:textId="3C4B95EA" w:rsidR="0029332D" w:rsidRDefault="0029332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Server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메인 프레임워크 제작.</w:t>
      </w:r>
    </w:p>
    <w:p w14:paraId="3AC2FC1D" w14:textId="0888A65C" w:rsidR="00D56C62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</w:t>
      </w:r>
      <w:r w:rsidR="005408ED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.</w:t>
      </w:r>
    </w:p>
    <w:p w14:paraId="2A495A34" w14:textId="739A4901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RecvDataFromClient()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0EF93E4" w14:textId="36991AF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RecvDataFroServer()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2AAC8D50" w14:textId="5F639F6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A144A1" w14:textId="77777777" w:rsidR="005408ED" w:rsidRPr="005408ED" w:rsidRDefault="005408ED" w:rsidP="005408ED">
      <w:pPr>
        <w:ind w:left="112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CD0DD3A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E4EC555" w14:textId="42EBFD54" w:rsidR="000971DB" w:rsidRDefault="00A729C3" w:rsidP="00A729C3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p w14:paraId="7262468C" w14:textId="10C99EF4" w:rsidR="00EF0A4B" w:rsidRDefault="00B12341" w:rsidP="00B12341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월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  <w:shd w:val="clear" w:color="auto" w:fill="92D050"/>
          </w:tcPr>
          <w:p w14:paraId="4A825FF3" w14:textId="77777777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  <w:shd w:val="clear" w:color="auto" w:fill="92D050"/>
          </w:tcPr>
          <w:p w14:paraId="72E9DEBA" w14:textId="7C2B00F7" w:rsidR="00416083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01CBA477" w14:textId="67599A7C" w:rsidR="00205AB9" w:rsidRPr="0026357E" w:rsidRDefault="00205AB9" w:rsidP="0026357E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  <w:shd w:val="clear" w:color="auto" w:fill="92D050"/>
          </w:tcPr>
          <w:p w14:paraId="081E7179" w14:textId="41FB08AF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6B0EF78F" w14:textId="34CB5ECC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BB45E1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A07B10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3D080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21E3BFB3" w14:textId="0163A082" w:rsidR="00E61715" w:rsidRDefault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4010CC0F" w14:textId="1FBC2CFD" w:rsidR="00E61715" w:rsidRPr="00E61715" w:rsidRDefault="00E61715" w:rsidP="00E61715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 w:rsidR="0083574F">
        <w:rPr>
          <w:rFonts w:ascii="맑은 고딕" w:eastAsia="맑은 고딕" w:hAnsi="맑은 고딕"/>
          <w:b/>
          <w:bCs/>
          <w:color w:val="auto"/>
          <w:sz w:val="28"/>
          <w:szCs w:val="32"/>
        </w:rPr>
        <w:t>11</w:t>
      </w:r>
      <w:r w:rsidR="0083574F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월 </w:t>
      </w: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 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>CHECK LIST ]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4531"/>
        <w:gridCol w:w="709"/>
        <w:gridCol w:w="3544"/>
        <w:gridCol w:w="709"/>
      </w:tblGrid>
      <w:tr w:rsidR="00001EC2" w14:paraId="56EB8D65" w14:textId="77777777" w:rsidTr="0000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14:paraId="6D77118F" w14:textId="2B73DDD7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709" w:type="dxa"/>
          </w:tcPr>
          <w:p w14:paraId="16EE914C" w14:textId="77777777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  <w:tc>
          <w:tcPr>
            <w:tcW w:w="3544" w:type="dxa"/>
          </w:tcPr>
          <w:p w14:paraId="0BE98101" w14:textId="20166A09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  <w:tc>
          <w:tcPr>
            <w:tcW w:w="709" w:type="dxa"/>
          </w:tcPr>
          <w:p w14:paraId="1806C621" w14:textId="358ABCA4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</w:tr>
      <w:tr w:rsidR="00001EC2" w14:paraId="18786F0A" w14:textId="77777777" w:rsidTr="00001EC2">
        <w:tc>
          <w:tcPr>
            <w:tcW w:w="4531" w:type="dxa"/>
          </w:tcPr>
          <w:p w14:paraId="259C3861" w14:textId="61B46C88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C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ollisionMonsterFromPlayer()</w:t>
            </w:r>
          </w:p>
        </w:tc>
        <w:tc>
          <w:tcPr>
            <w:tcW w:w="709" w:type="dxa"/>
          </w:tcPr>
          <w:p w14:paraId="5760B41F" w14:textId="42CA1294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52BAF29" w14:textId="61B48A20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endDataToClient()</w:t>
            </w:r>
          </w:p>
        </w:tc>
        <w:tc>
          <w:tcPr>
            <w:tcW w:w="709" w:type="dxa"/>
          </w:tcPr>
          <w:p w14:paraId="27EBB481" w14:textId="1046A3E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5B3A0C02" w14:textId="77777777" w:rsidTr="00001EC2">
        <w:tc>
          <w:tcPr>
            <w:tcW w:w="4531" w:type="dxa"/>
          </w:tcPr>
          <w:p w14:paraId="5F48929F" w14:textId="14557D63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CollisionPlayerFroMonster()</w:t>
            </w:r>
          </w:p>
        </w:tc>
        <w:tc>
          <w:tcPr>
            <w:tcW w:w="709" w:type="dxa"/>
          </w:tcPr>
          <w:p w14:paraId="55424C2D" w14:textId="38B14F48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E2DBC3E" w14:textId="2EB7F165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] RecvDataFromClient()</w:t>
            </w:r>
          </w:p>
        </w:tc>
        <w:tc>
          <w:tcPr>
            <w:tcW w:w="709" w:type="dxa"/>
          </w:tcPr>
          <w:p w14:paraId="3B9B9899" w14:textId="010B2F7D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0D7F9FDD" w14:textId="77777777" w:rsidTr="00001EC2">
        <w:tc>
          <w:tcPr>
            <w:tcW w:w="4531" w:type="dxa"/>
          </w:tcPr>
          <w:p w14:paraId="5CEB8E2E" w14:textId="226EEBB7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endCollisionDataToClient()</w:t>
            </w:r>
          </w:p>
        </w:tc>
        <w:tc>
          <w:tcPr>
            <w:tcW w:w="709" w:type="dxa"/>
          </w:tcPr>
          <w:p w14:paraId="7316AE26" w14:textId="053B5460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53BA524D" w14:textId="52B26F91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RecvDataFroServer()</w:t>
            </w:r>
          </w:p>
        </w:tc>
        <w:tc>
          <w:tcPr>
            <w:tcW w:w="709" w:type="dxa"/>
          </w:tcPr>
          <w:p w14:paraId="2DF43AC7" w14:textId="25297BF8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1A8D3541" w14:textId="77777777" w:rsidTr="00001EC2">
        <w:tc>
          <w:tcPr>
            <w:tcW w:w="4531" w:type="dxa"/>
          </w:tcPr>
          <w:p w14:paraId="7424A445" w14:textId="67F0FC8F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R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ecvCollisionDataFromServer()</w:t>
            </w:r>
          </w:p>
        </w:tc>
        <w:tc>
          <w:tcPr>
            <w:tcW w:w="709" w:type="dxa"/>
          </w:tcPr>
          <w:p w14:paraId="2044179F" w14:textId="5020AAD6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3CBED3BE" w14:textId="443C2709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endDataToServer()</w:t>
            </w:r>
          </w:p>
        </w:tc>
        <w:tc>
          <w:tcPr>
            <w:tcW w:w="709" w:type="dxa"/>
          </w:tcPr>
          <w:p w14:paraId="7FCDF06B" w14:textId="43859D5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</w:tbl>
    <w:p w14:paraId="2A80DFAE" w14:textId="77777777" w:rsidR="00C56B93" w:rsidRDefault="00C56B93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DC4D8DE" w14:textId="03C0B1B1" w:rsidR="00B12341" w:rsidRDefault="00E61715" w:rsidP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Keybord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5892AC43" w14:textId="3857B5D6" w:rsidR="00E61715" w:rsidRDefault="00E61715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0973BE49" w14:textId="6DDA4534" w:rsidR="007466EB" w:rsidRPr="00E61715" w:rsidRDefault="007466EB" w:rsidP="00E61715">
      <w:pPr>
        <w:rPr>
          <w:rFonts w:ascii="맑은 고딕" w:eastAsia="맑은 고딕" w:hAnsi="맑은 고딕"/>
          <w:color w:val="auto"/>
          <w:sz w:val="28"/>
          <w:szCs w:val="32"/>
        </w:rPr>
      </w:pPr>
    </w:p>
    <w:sectPr w:rsidR="007466EB" w:rsidRPr="00E61715">
      <w:headerReference w:type="default" r:id="rId1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61B85" w14:textId="77777777" w:rsidR="00EF76B6" w:rsidRDefault="00EF76B6">
      <w:pPr>
        <w:spacing w:after="0" w:line="240" w:lineRule="auto"/>
      </w:pPr>
      <w:r>
        <w:separator/>
      </w:r>
    </w:p>
  </w:endnote>
  <w:endnote w:type="continuationSeparator" w:id="0">
    <w:p w14:paraId="3E0097C1" w14:textId="77777777" w:rsidR="00EF76B6" w:rsidRDefault="00EF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A7DDE" w14:textId="77777777" w:rsidR="00EF76B6" w:rsidRDefault="00EF76B6">
      <w:pPr>
        <w:spacing w:after="0" w:line="240" w:lineRule="auto"/>
      </w:pPr>
      <w:r>
        <w:separator/>
      </w:r>
    </w:p>
  </w:footnote>
  <w:footnote w:type="continuationSeparator" w:id="0">
    <w:p w14:paraId="683EA9DB" w14:textId="77777777" w:rsidR="00EF76B6" w:rsidRDefault="00EF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6D65FE" w:rsidRDefault="006D65F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6D65FE" w:rsidRDefault="006D65F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5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"/>
  </w:num>
  <w:num w:numId="5">
    <w:abstractNumId w:val="28"/>
  </w:num>
  <w:num w:numId="6">
    <w:abstractNumId w:val="16"/>
  </w:num>
  <w:num w:numId="7">
    <w:abstractNumId w:val="21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5"/>
  </w:num>
  <w:num w:numId="13">
    <w:abstractNumId w:val="30"/>
  </w:num>
  <w:num w:numId="14">
    <w:abstractNumId w:val="12"/>
  </w:num>
  <w:num w:numId="15">
    <w:abstractNumId w:val="25"/>
  </w:num>
  <w:num w:numId="16">
    <w:abstractNumId w:val="8"/>
  </w:num>
  <w:num w:numId="17">
    <w:abstractNumId w:val="29"/>
  </w:num>
  <w:num w:numId="18">
    <w:abstractNumId w:val="6"/>
  </w:num>
  <w:num w:numId="19">
    <w:abstractNumId w:val="26"/>
  </w:num>
  <w:num w:numId="20">
    <w:abstractNumId w:val="3"/>
  </w:num>
  <w:num w:numId="21">
    <w:abstractNumId w:val="31"/>
  </w:num>
  <w:num w:numId="22">
    <w:abstractNumId w:val="7"/>
  </w:num>
  <w:num w:numId="23">
    <w:abstractNumId w:val="5"/>
  </w:num>
  <w:num w:numId="24">
    <w:abstractNumId w:val="22"/>
  </w:num>
  <w:num w:numId="25">
    <w:abstractNumId w:val="2"/>
  </w:num>
  <w:num w:numId="26">
    <w:abstractNumId w:val="23"/>
  </w:num>
  <w:num w:numId="27">
    <w:abstractNumId w:val="11"/>
  </w:num>
  <w:num w:numId="28">
    <w:abstractNumId w:val="19"/>
  </w:num>
  <w:num w:numId="29">
    <w:abstractNumId w:val="18"/>
  </w:num>
  <w:num w:numId="30">
    <w:abstractNumId w:val="4"/>
  </w:num>
  <w:num w:numId="31">
    <w:abstractNumId w:val="9"/>
  </w:num>
  <w:num w:numId="32">
    <w:abstractNumId w:val="13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299B"/>
    <w:rsid w:val="00090E51"/>
    <w:rsid w:val="000971DB"/>
    <w:rsid w:val="000D61B9"/>
    <w:rsid w:val="0010623F"/>
    <w:rsid w:val="001269A9"/>
    <w:rsid w:val="001308C1"/>
    <w:rsid w:val="00164CEC"/>
    <w:rsid w:val="001D7AB9"/>
    <w:rsid w:val="001E19C9"/>
    <w:rsid w:val="001E2A07"/>
    <w:rsid w:val="001F1F85"/>
    <w:rsid w:val="00205AB9"/>
    <w:rsid w:val="00213F85"/>
    <w:rsid w:val="0021563E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10ED7"/>
    <w:rsid w:val="00416083"/>
    <w:rsid w:val="00473F2C"/>
    <w:rsid w:val="00504702"/>
    <w:rsid w:val="00537477"/>
    <w:rsid w:val="005408ED"/>
    <w:rsid w:val="00540B81"/>
    <w:rsid w:val="005A39F8"/>
    <w:rsid w:val="005C165B"/>
    <w:rsid w:val="00605AE3"/>
    <w:rsid w:val="0064336F"/>
    <w:rsid w:val="00681740"/>
    <w:rsid w:val="006817FD"/>
    <w:rsid w:val="006D65FE"/>
    <w:rsid w:val="006E5570"/>
    <w:rsid w:val="00717051"/>
    <w:rsid w:val="007268C4"/>
    <w:rsid w:val="00744E4F"/>
    <w:rsid w:val="007466EB"/>
    <w:rsid w:val="00772F74"/>
    <w:rsid w:val="00792B6D"/>
    <w:rsid w:val="007B4BD2"/>
    <w:rsid w:val="00804AA0"/>
    <w:rsid w:val="008327BE"/>
    <w:rsid w:val="0083574F"/>
    <w:rsid w:val="00836037"/>
    <w:rsid w:val="00850E04"/>
    <w:rsid w:val="008555F0"/>
    <w:rsid w:val="00887E95"/>
    <w:rsid w:val="008C47DB"/>
    <w:rsid w:val="008D4B02"/>
    <w:rsid w:val="008F42FC"/>
    <w:rsid w:val="00920F4E"/>
    <w:rsid w:val="00927820"/>
    <w:rsid w:val="00935188"/>
    <w:rsid w:val="00962075"/>
    <w:rsid w:val="00990790"/>
    <w:rsid w:val="00994209"/>
    <w:rsid w:val="009D7F40"/>
    <w:rsid w:val="009F5994"/>
    <w:rsid w:val="00A05CF4"/>
    <w:rsid w:val="00A31C0D"/>
    <w:rsid w:val="00A57316"/>
    <w:rsid w:val="00A63A88"/>
    <w:rsid w:val="00A729C3"/>
    <w:rsid w:val="00A74D08"/>
    <w:rsid w:val="00A77FC1"/>
    <w:rsid w:val="00B03845"/>
    <w:rsid w:val="00B05ACA"/>
    <w:rsid w:val="00B12341"/>
    <w:rsid w:val="00B43995"/>
    <w:rsid w:val="00B5446C"/>
    <w:rsid w:val="00C0396D"/>
    <w:rsid w:val="00C11DBD"/>
    <w:rsid w:val="00C40A0E"/>
    <w:rsid w:val="00C56AFE"/>
    <w:rsid w:val="00C56B93"/>
    <w:rsid w:val="00C6331F"/>
    <w:rsid w:val="00C8360B"/>
    <w:rsid w:val="00CA147C"/>
    <w:rsid w:val="00CA69FE"/>
    <w:rsid w:val="00CB3BFB"/>
    <w:rsid w:val="00CD054A"/>
    <w:rsid w:val="00D11593"/>
    <w:rsid w:val="00D11E5B"/>
    <w:rsid w:val="00D12258"/>
    <w:rsid w:val="00D30AA6"/>
    <w:rsid w:val="00D52796"/>
    <w:rsid w:val="00D56C62"/>
    <w:rsid w:val="00DB3CF9"/>
    <w:rsid w:val="00DD637A"/>
    <w:rsid w:val="00DE215F"/>
    <w:rsid w:val="00E14577"/>
    <w:rsid w:val="00E61715"/>
    <w:rsid w:val="00E67865"/>
    <w:rsid w:val="00E76A80"/>
    <w:rsid w:val="00EB6DD6"/>
    <w:rsid w:val="00EE399C"/>
    <w:rsid w:val="00EF0A4B"/>
    <w:rsid w:val="00EF330A"/>
    <w:rsid w:val="00EF76B6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Props1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1</TotalTime>
  <Pages>20</Pages>
  <Words>894</Words>
  <Characters>5100</Characters>
  <Application>Microsoft Office Word</Application>
  <DocSecurity>0</DocSecurity>
  <Lines>42</Lines>
  <Paragraphs>11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허 신영</cp:lastModifiedBy>
  <cp:revision>3</cp:revision>
  <dcterms:created xsi:type="dcterms:W3CDTF">2020-11-09T16:19:00Z</dcterms:created>
  <dcterms:modified xsi:type="dcterms:W3CDTF">2020-11-14T10:21:00Z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
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proofErr w:type="spellStart"/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  <w:proofErr w:type="spellEnd"/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6FEAA28" w14:textId="3E836E21" w:rsidR="00A31C0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656046DC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7625059" w14:textId="29A4A0F8" w:rsidR="00A31C0D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proofErr w:type="spellStart"/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</w:t>
      </w:r>
      <w:proofErr w:type="spellEnd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 xml:space="preserve"> </w:t>
      </w:r>
      <w:proofErr w:type="spellStart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Level</w:t>
      </w:r>
      <w:proofErr w:type="spellEnd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 xml:space="preserve"> </w:t>
      </w:r>
      <w:proofErr w:type="spellStart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Design</w:t>
      </w:r>
      <w:proofErr w:type="spellEnd"/>
    </w:p>
    <w:p w14:paraId="2BC015FF" w14:textId="77777777" w:rsidR="006817FD" w:rsidRPr="006817FD" w:rsidRDefault="006817FD" w:rsidP="00CD054A">
      <w:pPr>
        <w:pStyle w:val="af2"/>
        <w:ind w:leftChars="0" w:left="1160"/>
        <w:rPr>
          <w:rFonts w:ascii="맑은 고딕" w:eastAsia="맑은 고딕" w:hAnsi="맑은 고딕"/>
          <w:b/>
          <w:bCs/>
          <w:color w:val="000000" w:themeColor="text1"/>
          <w:sz w:val="28"/>
          <w:szCs w:val="32"/>
          <w:lang w:val="ko-KR"/>
        </w:rPr>
      </w:pP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proofErr w:type="spellStart"/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</w:t>
      </w:r>
      <w:proofErr w:type="spellEnd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 xml:space="preserve"> </w:t>
      </w:r>
      <w:proofErr w:type="spellStart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Level</w:t>
      </w:r>
      <w:proofErr w:type="spellEnd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 xml:space="preserve"> </w:t>
      </w:r>
      <w:proofErr w:type="spellStart"/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Design</w:t>
      </w:r>
      <w:proofErr w:type="spellEnd"/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proofErr w:type="spellStart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proofErr w:type="spellEnd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proofErr w:type="gramStart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/</w:t>
      </w:r>
      <w:proofErr w:type="gramEnd"/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 </w:t>
      </w:r>
      <w:proofErr w:type="spellStart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  <w:proofErr w:type="spellEnd"/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proofErr w:type="gramStart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/</w:t>
      </w:r>
      <w:proofErr w:type="gramEnd"/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 </w:t>
      </w:r>
      <w:proofErr w:type="spellStart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  <w:proofErr w:type="spellEnd"/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lient&amp;Server</w:t>
      </w:r>
      <w:proofErr w:type="spell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proofErr w:type="spellStart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proofErr w:type="spellEnd"/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proofErr w:type="spellStart"/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  <w:proofErr w:type="spellEnd"/>
    </w:p>
    <w:p w14:paraId="7423635D" w14:textId="1F06E2C1" w:rsidR="00962075" w:rsidRDefault="00962075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7E62A6C4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145ED91F" w:rsidR="00314F21" w:rsidRPr="00804AA0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lastRenderedPageBreak/>
        <w:t>개발 일정</w:t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</w:t>
      </w:r>
      <w:proofErr w:type="gramEnd"/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proofErr w:type="spellStart"/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</w:t>
      </w:r>
      <w:proofErr w:type="spellEnd"/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(</w:t>
      </w:r>
      <w:proofErr w:type="spellStart"/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</w:t>
      </w:r>
      <w:proofErr w:type="spellEnd"/>
      <w:proofErr w:type="gramStart"/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</w:t>
      </w:r>
      <w:proofErr w:type="gramEnd"/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</w:t>
      </w:r>
      <w:proofErr w:type="gramEnd"/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</w:t>
      </w:r>
      <w:proofErr w:type="gramEnd"/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lastRenderedPageBreak/>
        <w:t xml:space="preserve">최종 보스를 잡으면 게임이 </w:t>
      </w:r>
      <w:proofErr w:type="spell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클리어된다</w:t>
      </w:r>
      <w:proofErr w:type="spellEnd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proofErr w:type="gramStart"/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</w:t>
      </w:r>
      <w:proofErr w:type="gramEnd"/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:</w:t>
      </w:r>
      <w:proofErr w:type="gram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:</w:t>
      </w:r>
      <w:proofErr w:type="gram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</w:t>
      </w:r>
      <w:proofErr w:type="spellStart"/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MultiHit</w:t>
      </w:r>
      <w:proofErr w:type="spellEnd"/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</w:t>
      </w:r>
      <w:proofErr w:type="gram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:</w:t>
      </w:r>
      <w:proofErr w:type="gram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proofErr w:type="spell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스킬공격</w:t>
      </w:r>
      <w:proofErr w:type="spellEnd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:</w:t>
      </w:r>
      <w:proofErr w:type="gram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proofErr w:type="gramStart"/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proofErr w:type="gramEnd"/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650C5072" w14:textId="6485F12C" w:rsidR="00292F4D" w:rsidRDefault="00292F4D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01821827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proofErr w:type="gramStart"/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proofErr w:type="gramEnd"/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elly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</w:t>
      </w:r>
      <w:proofErr w:type="gramEnd"/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proofErr w:type="spellStart"/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비선공</w:t>
      </w:r>
      <w:proofErr w:type="spellEnd"/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</w:t>
      </w:r>
      <w:proofErr w:type="gramEnd"/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Ninja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</w:t>
      </w:r>
      <w:proofErr w:type="gramEnd"/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중간 보스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</w:p>
    <w:p w14:paraId="37D7CC7A" w14:textId="2AA9FF71" w:rsidR="008C47DB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60%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이하로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플레이어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뒤로 이동하여 공격한다.</w:t>
      </w:r>
    </w:p>
    <w:p w14:paraId="667D8B1B" w14:textId="2E395009" w:rsidR="00292F4D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oris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</w:t>
      </w:r>
      <w:proofErr w:type="gramEnd"/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최종 보스 몬스터.</w:t>
      </w:r>
    </w:p>
    <w:p w14:paraId="67C026B5" w14:textId="51BDE9BF" w:rsidR="00292F4D" w:rsidRPr="00292F4D" w:rsidRDefault="00292F4D" w:rsidP="00292F4D">
      <w:pPr>
        <w:pStyle w:val="af2"/>
        <w:ind w:leftChars="0" w:left="144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70%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스킬 공격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을,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40%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이하로 내려가면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순간이동을 하며 공격한다.</w:t>
      </w:r>
    </w:p>
    <w:p w14:paraId="50F866A0" w14:textId="77777777" w:rsidR="000D61B9" w:rsidRDefault="000D61B9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proofErr w:type="gramStart"/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</w:t>
      </w:r>
      <w:proofErr w:type="gramEnd"/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>MENU :</w:t>
      </w:r>
      <w:proofErr w:type="gramEnd"/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 :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 :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IELD :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OSS :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proofErr w:type="gramStart"/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</w:t>
      </w:r>
      <w:proofErr w:type="gramEnd"/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06BCE028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두 명의 플레이어가 모두 접속해야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304DBEE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-&gt; DUNGEON -&gt; BOSS </w:t>
      </w: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씬으로</w:t>
      </w:r>
      <w:proofErr w:type="spellEnd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이동하며 몬스터와 보스를 잡고 게임을 클리어한다.</w:t>
      </w:r>
    </w:p>
    <w:p w14:paraId="31A1DC65" w14:textId="2AE212B0" w:rsidR="00A729C3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두 명의 플레이어 모두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0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이되면 게임을 처음부터 시작한다.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4B3A9AD2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</w:p>
    <w:p w14:paraId="22525284" w14:textId="09FD6073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6258CDE4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0A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77777777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938D2D1" w14:textId="139C0B9E" w:rsidR="00A729C3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proofErr w:type="spellStart"/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proofErr w:type="spellEnd"/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proofErr w:type="gramStart"/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/</w:t>
      </w:r>
      <w:proofErr w:type="gramEnd"/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proofErr w:type="spellStart"/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  <w:proofErr w:type="spellEnd"/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7934BC4" w14:textId="77777777" w:rsidTr="006D65FE">
        <w:tc>
          <w:tcPr>
            <w:tcW w:w="8494" w:type="dxa"/>
          </w:tcPr>
          <w:p w14:paraId="274F483E" w14:textId="4C674B91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서버로부터 받는 패킷입니다.</w:t>
            </w:r>
          </w:p>
        </w:tc>
      </w:tr>
      <w:tr w:rsidR="00994209" w:rsidRPr="00764C09" w14:paraId="6DD1E97C" w14:textId="77777777" w:rsidTr="006D65FE">
        <w:tc>
          <w:tcPr>
            <w:tcW w:w="8494" w:type="dxa"/>
          </w:tcPr>
          <w:p w14:paraId="69E4B89F" w14:textId="7777777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proofErr w:type="spellStart"/>
            <w:r w:rsidRPr="00994209">
              <w:rPr>
                <w:rFonts w:asciiTheme="minorHAnsi" w:eastAsiaTheme="minorHAnsi"/>
                <w:color w:val="249C91"/>
                <w:szCs w:val="20"/>
              </w:rPr>
              <w:t>cl_recv</w:t>
            </w:r>
            <w:proofErr w:type="spellEnd"/>
          </w:p>
          <w:p w14:paraId="58CE5E7E" w14:textId="4C90CBBC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4853662" w14:textId="59C9470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proofErr w:type="spellStart"/>
            <w:r w:rsidRPr="00994209">
              <w:rPr>
                <w:rFonts w:asciiTheme="minorHAnsi" w:eastAsiaTheme="minorHAnsi"/>
                <w:szCs w:val="20"/>
              </w:rPr>
              <w:t>is_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connected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7584118F" w14:textId="6351214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cx;</w:t>
            </w:r>
            <w:proofErr w:type="gramEnd"/>
          </w:p>
          <w:p w14:paraId="66A2917C" w14:textId="4DF4DEFB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cy;</w:t>
            </w:r>
            <w:proofErr w:type="gramEnd"/>
          </w:p>
          <w:p w14:paraId="05B429AD" w14:textId="1B4BE8CD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x;</w:t>
            </w:r>
            <w:proofErr w:type="gramEnd"/>
          </w:p>
          <w:p w14:paraId="6BAF8D57" w14:textId="7CC5C26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y;</w:t>
            </w:r>
            <w:proofErr w:type="gramEnd"/>
          </w:p>
          <w:p w14:paraId="48CE24FC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proofErr w:type="spellStart"/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ab/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name;</w:t>
            </w:r>
            <w:proofErr w:type="gramEnd"/>
          </w:p>
          <w:p w14:paraId="276DC46B" w14:textId="67FC5ED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level;</w:t>
            </w:r>
            <w:proofErr w:type="gramEnd"/>
          </w:p>
          <w:p w14:paraId="391513CA" w14:textId="713DFB5F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hp;</w:t>
            </w:r>
            <w:proofErr w:type="gramEnd"/>
          </w:p>
          <w:p w14:paraId="78A4FAD4" w14:textId="6C5EEC0C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spellStart"/>
            <w:proofErr w:type="gramStart"/>
            <w:r w:rsidRPr="00994209">
              <w:rPr>
                <w:rFonts w:asciiTheme="minorHAnsi" w:eastAsiaTheme="minorHAnsi"/>
                <w:szCs w:val="20"/>
              </w:rPr>
              <w:t>mp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6C379E09" w14:textId="03F4325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spellStart"/>
            <w:proofErr w:type="gramStart"/>
            <w:r w:rsidRPr="00994209">
              <w:rPr>
                <w:rFonts w:asciiTheme="minorHAnsi" w:eastAsiaTheme="minorHAnsi"/>
                <w:szCs w:val="20"/>
              </w:rPr>
              <w:t>sp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2CB6A566" w14:textId="469756B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spellStart"/>
            <w:proofErr w:type="gramStart"/>
            <w:r w:rsidRPr="00994209">
              <w:rPr>
                <w:rFonts w:asciiTheme="minorHAnsi" w:eastAsiaTheme="minorHAnsi"/>
                <w:szCs w:val="20"/>
              </w:rPr>
              <w:t>att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75F403B5" w14:textId="23242EEA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speed;</w:t>
            </w:r>
            <w:proofErr w:type="gramEnd"/>
          </w:p>
          <w:p w14:paraId="1BD3A70A" w14:textId="56895052" w:rsidR="00C56AFE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exp</w:t>
            </w:r>
            <w:r w:rsidR="00C56AFE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346BEA37" w14:textId="3345A83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>STANCE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Theme="minorHAnsi" w:eastAsiaTheme="minorHAnsi"/>
                <w:szCs w:val="20"/>
              </w:rPr>
              <w:t>stance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2B0519AC" w14:textId="49BA4099" w:rsidR="00C56AFE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proofErr w:type="gramStart"/>
            <w:r>
              <w:rPr>
                <w:rFonts w:asciiTheme="minorHAnsi" w:eastAsiaTheme="minorHAnsi"/>
                <w:szCs w:val="20"/>
              </w:rPr>
              <w:t>skill;</w:t>
            </w:r>
            <w:proofErr w:type="gramEnd"/>
          </w:p>
          <w:p w14:paraId="6CDB4ED3" w14:textId="2FD17E3E" w:rsidR="00C56AFE" w:rsidRPr="00C56AFE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proofErr w:type="spellStart"/>
            <w:proofErr w:type="gramStart"/>
            <w:r>
              <w:rPr>
                <w:rFonts w:asciiTheme="minorHAnsi" w:eastAsiaTheme="minorEastAsia"/>
                <w:szCs w:val="20"/>
              </w:rPr>
              <w:t>dir</w:t>
            </w:r>
            <w:proofErr w:type="spellEnd"/>
            <w:r>
              <w:rPr>
                <w:rFonts w:asciiTheme="minorHAnsi" w:eastAsiaTheme="minorEastAsia"/>
                <w:szCs w:val="20"/>
              </w:rPr>
              <w:t>;</w:t>
            </w:r>
            <w:proofErr w:type="gramEnd"/>
          </w:p>
          <w:p w14:paraId="706856AC" w14:textId="6A99E470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AF139F5" w14:textId="6A606658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A2FBB41" w14:textId="77777777" w:rsidTr="006D65FE">
        <w:tc>
          <w:tcPr>
            <w:tcW w:w="8494" w:type="dxa"/>
          </w:tcPr>
          <w:p w14:paraId="1DD25C68" w14:textId="6EA677FC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 보내는 패킷입니다.</w:t>
            </w:r>
          </w:p>
        </w:tc>
      </w:tr>
      <w:tr w:rsidR="00994209" w:rsidRPr="00764C09" w14:paraId="0B2E2119" w14:textId="77777777" w:rsidTr="006D65FE">
        <w:tc>
          <w:tcPr>
            <w:tcW w:w="8494" w:type="dxa"/>
          </w:tcPr>
          <w:p w14:paraId="042F6C4E" w14:textId="54E91BE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proofErr w:type="spellStart"/>
            <w:r w:rsidRPr="00504702">
              <w:rPr>
                <w:rFonts w:asciiTheme="minorHAnsi" w:eastAsiaTheme="minorHAnsi"/>
                <w:color w:val="249C91"/>
                <w:szCs w:val="20"/>
              </w:rPr>
              <w:t>cl_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  <w:proofErr w:type="spellEnd"/>
          </w:p>
          <w:p w14:paraId="2A5AAEF3" w14:textId="77777777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8CC6668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proofErr w:type="spellStart"/>
            <w:r w:rsidRPr="00994209">
              <w:rPr>
                <w:rFonts w:asciiTheme="minorHAnsi" w:eastAsiaTheme="minorHAnsi"/>
                <w:szCs w:val="20"/>
              </w:rPr>
              <w:t>is_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connected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34B7B94E" w14:textId="77777777" w:rsidR="009942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input;</w:t>
            </w:r>
            <w:proofErr w:type="gramEnd"/>
          </w:p>
          <w:p w14:paraId="71314B99" w14:textId="458C5C24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0F432440" w14:textId="7AD98B22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06BB814E" w14:textId="007A99F0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6205DBA2" w14:textId="77777777" w:rsidTr="006D65FE">
        <w:tc>
          <w:tcPr>
            <w:tcW w:w="8494" w:type="dxa"/>
          </w:tcPr>
          <w:p w14:paraId="3E97D652" w14:textId="42794C9E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764C09" w14:paraId="13E1D49D" w14:textId="77777777" w:rsidTr="006D65FE">
        <w:tc>
          <w:tcPr>
            <w:tcW w:w="8494" w:type="dxa"/>
          </w:tcPr>
          <w:p w14:paraId="15C7B982" w14:textId="0FF837AD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proofErr w:type="spellStart"/>
            <w:r w:rsidRPr="008555F0">
              <w:rPr>
                <w:rFonts w:asciiTheme="minorHAnsi" w:eastAsiaTheme="minorHAnsi"/>
                <w:color w:val="229E80"/>
                <w:szCs w:val="20"/>
              </w:rPr>
              <w:t>tagFrame</w:t>
            </w:r>
            <w:proofErr w:type="spellEnd"/>
          </w:p>
          <w:p w14:paraId="2A247A08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D394294" w14:textId="42ECEB80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 xml:space="preserve">int </w:t>
            </w:r>
            <w:proofErr w:type="spellStart"/>
            <w:proofErr w:type="gramStart"/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iFrameStart</w:t>
            </w:r>
            <w:proofErr w:type="spellEnd"/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  <w:proofErr w:type="gramEnd"/>
          </w:p>
          <w:p w14:paraId="38BBEEB9" w14:textId="7F6ADD8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proofErr w:type="spellStart"/>
            <w:proofErr w:type="gramStart"/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iFrameEnd</w:t>
            </w:r>
            <w:proofErr w:type="spellEnd"/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  <w:proofErr w:type="gramEnd"/>
          </w:p>
          <w:p w14:paraId="1CC20993" w14:textId="41C276D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proofErr w:type="spellStart"/>
            <w:proofErr w:type="gramStart"/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iScene</w:t>
            </w:r>
            <w:proofErr w:type="spellEnd"/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  <w:proofErr w:type="gramEnd"/>
          </w:p>
          <w:p w14:paraId="5AF60220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</w:p>
          <w:p w14:paraId="2ABC6888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 xml:space="preserve">DWORD </w:t>
            </w:r>
            <w:proofErr w:type="spellStart"/>
            <w:proofErr w:type="gramStart"/>
            <w:r w:rsidRPr="008555F0">
              <w:rPr>
                <w:rFonts w:asciiTheme="minorHAnsi" w:eastAsiaTheme="minorHAnsi"/>
                <w:color w:val="auto"/>
                <w:szCs w:val="20"/>
              </w:rPr>
              <w:t>dwOldTime</w:t>
            </w:r>
            <w:proofErr w:type="spellEnd"/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proofErr w:type="gramEnd"/>
          </w:p>
          <w:p w14:paraId="2896F976" w14:textId="5C56D3E0" w:rsidR="008555F0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DWORD </w:t>
            </w:r>
            <w:proofErr w:type="spellStart"/>
            <w:proofErr w:type="gramStart"/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dwFrameSpd</w:t>
            </w:r>
            <w:proofErr w:type="spellEnd"/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  <w:proofErr w:type="gramEnd"/>
          </w:p>
          <w:p w14:paraId="0AF92A8B" w14:textId="22476914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7A703B17" w14:textId="3DBBFE6E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520FD39A" w14:textId="77777777" w:rsidTr="006D65FE">
        <w:tc>
          <w:tcPr>
            <w:tcW w:w="8494" w:type="dxa"/>
          </w:tcPr>
          <w:p w14:paraId="1394E487" w14:textId="4502AEF9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충돌박스를 구성하는 구조체입니다.</w:t>
            </w:r>
          </w:p>
        </w:tc>
      </w:tr>
      <w:tr w:rsidR="008555F0" w:rsidRPr="00764C09" w14:paraId="767197C9" w14:textId="77777777" w:rsidTr="006D65FE">
        <w:tc>
          <w:tcPr>
            <w:tcW w:w="8494" w:type="dxa"/>
          </w:tcPr>
          <w:p w14:paraId="44359C81" w14:textId="3FA8AD07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proofErr w:type="spellStart"/>
            <w:r w:rsidRPr="008555F0">
              <w:rPr>
                <w:rFonts w:asciiTheme="minorHAnsi" w:eastAsiaTheme="minorHAnsi"/>
                <w:color w:val="229E80"/>
                <w:szCs w:val="20"/>
              </w:rPr>
              <w:t>tag</w:t>
            </w:r>
            <w:r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C</w:t>
            </w:r>
            <w:r>
              <w:rPr>
                <w:rFonts w:ascii="맑은 고딕" w:eastAsia="맑은 고딕" w:hAnsi="맑은 고딕" w:cs="맑은 고딕"/>
                <w:color w:val="229E80"/>
                <w:szCs w:val="20"/>
              </w:rPr>
              <w:t>ollInfo</w:t>
            </w:r>
            <w:proofErr w:type="spellEnd"/>
          </w:p>
          <w:p w14:paraId="57C1C75F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A61045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proofErr w:type="spellStart"/>
            <w:proofErr w:type="gramStart"/>
            <w:r w:rsidRPr="008555F0">
              <w:rPr>
                <w:rFonts w:asciiTheme="minorHAnsi" w:eastAsiaTheme="minorHAnsi"/>
                <w:color w:val="auto"/>
                <w:szCs w:val="20"/>
              </w:rPr>
              <w:t>fCX</w:t>
            </w:r>
            <w:proofErr w:type="spellEnd"/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proofErr w:type="gramEnd"/>
          </w:p>
          <w:p w14:paraId="16F0BC3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proofErr w:type="spellStart"/>
            <w:proofErr w:type="gramStart"/>
            <w:r w:rsidRPr="008555F0">
              <w:rPr>
                <w:rFonts w:asciiTheme="minorHAnsi" w:eastAsiaTheme="minorHAnsi"/>
                <w:color w:val="auto"/>
                <w:szCs w:val="20"/>
              </w:rPr>
              <w:t>fCY</w:t>
            </w:r>
            <w:proofErr w:type="spellEnd"/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proofErr w:type="gramEnd"/>
          </w:p>
          <w:p w14:paraId="2C71B425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proofErr w:type="spellStart"/>
            <w:proofErr w:type="gramStart"/>
            <w:r w:rsidRPr="008555F0">
              <w:rPr>
                <w:rFonts w:asciiTheme="minorHAnsi" w:eastAsiaTheme="minorHAnsi"/>
                <w:color w:val="auto"/>
                <w:szCs w:val="20"/>
              </w:rPr>
              <w:t>fX</w:t>
            </w:r>
            <w:proofErr w:type="spellEnd"/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proofErr w:type="gramEnd"/>
          </w:p>
          <w:p w14:paraId="6EA475A2" w14:textId="77777777" w:rsidR="00A74D08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proofErr w:type="spellStart"/>
            <w:r w:rsidRPr="008555F0">
              <w:rPr>
                <w:rFonts w:asciiTheme="minorHAnsi" w:eastAsiaTheme="minorHAnsi"/>
                <w:color w:val="auto"/>
                <w:szCs w:val="20"/>
              </w:rPr>
              <w:t>fY</w:t>
            </w:r>
            <w:proofErr w:type="spellEnd"/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r w:rsidRPr="00CD36EF">
              <w:rPr>
                <w:rFonts w:asciiTheme="minorHAnsi" w:eastAsiaTheme="minorHAnsi"/>
                <w:szCs w:val="20"/>
              </w:rPr>
              <w:t>}</w:t>
            </w:r>
          </w:p>
          <w:p w14:paraId="67886402" w14:textId="12E4CD4B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;</w:t>
            </w:r>
          </w:p>
        </w:tc>
      </w:tr>
    </w:tbl>
    <w:p w14:paraId="701C9534" w14:textId="77777777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EF7AAE5" w14:textId="77777777" w:rsidR="00994209" w:rsidRDefault="00994209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proofErr w:type="gramStart"/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/</w:t>
      </w:r>
      <w:proofErr w:type="gramEnd"/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111D475B" w14:textId="77777777" w:rsidTr="006D65FE">
        <w:tc>
          <w:tcPr>
            <w:tcW w:w="8494" w:type="dxa"/>
          </w:tcPr>
          <w:p w14:paraId="2762B743" w14:textId="13E4BBBC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클라이언트로부터 받는 패킷입니다.</w:t>
            </w:r>
          </w:p>
        </w:tc>
      </w:tr>
      <w:tr w:rsidR="00C56AFE" w:rsidRPr="00764C09" w14:paraId="5DA9E587" w14:textId="77777777" w:rsidTr="006D65FE">
        <w:tc>
          <w:tcPr>
            <w:tcW w:w="8494" w:type="dxa"/>
          </w:tcPr>
          <w:p w14:paraId="2B472283" w14:textId="4C77C61F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proofErr w:type="spellStart"/>
            <w:r w:rsidRPr="008555F0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8555F0">
              <w:rPr>
                <w:rFonts w:asciiTheme="minorHAnsi" w:eastAsiaTheme="minorEastAsia"/>
                <w:color w:val="229E80"/>
                <w:szCs w:val="20"/>
              </w:rPr>
              <w:t>v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recv</w:t>
            </w:r>
            <w:proofErr w:type="spellEnd"/>
          </w:p>
          <w:p w14:paraId="6303B4C2" w14:textId="77777777" w:rsidR="00C56AFE" w:rsidRPr="00CD36EF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7F788AF2" w14:textId="7777777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proofErr w:type="spellStart"/>
            <w:r w:rsidRPr="00994209">
              <w:rPr>
                <w:rFonts w:asciiTheme="minorHAnsi" w:eastAsiaTheme="minorHAnsi"/>
                <w:szCs w:val="20"/>
              </w:rPr>
              <w:t>is_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connected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4E776CB6" w14:textId="77777777" w:rsidR="00C56AFE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input;</w:t>
            </w:r>
            <w:proofErr w:type="gramEnd"/>
          </w:p>
          <w:p w14:paraId="75E7EE32" w14:textId="56925343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9D76580" w14:textId="77777777" w:rsidR="00C56AFE" w:rsidRDefault="00C56AFE" w:rsidP="00A74D0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2422D32E" w14:textId="77777777" w:rsidTr="006D65FE">
        <w:tc>
          <w:tcPr>
            <w:tcW w:w="8494" w:type="dxa"/>
          </w:tcPr>
          <w:p w14:paraId="375DCA33" w14:textId="2D5A7EAA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 보내는 패킷입니다.</w:t>
            </w:r>
          </w:p>
        </w:tc>
      </w:tr>
      <w:tr w:rsidR="00C56AFE" w:rsidRPr="00764C09" w14:paraId="6419363D" w14:textId="77777777" w:rsidTr="006D65FE">
        <w:tc>
          <w:tcPr>
            <w:tcW w:w="8494" w:type="dxa"/>
          </w:tcPr>
          <w:p w14:paraId="670C5E94" w14:textId="1938764B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proofErr w:type="spellStart"/>
            <w:r w:rsidRPr="008555F0">
              <w:rPr>
                <w:rFonts w:asciiTheme="minorHAnsi" w:eastAsiaTheme="minorHAnsi"/>
                <w:color w:val="229E80"/>
                <w:szCs w:val="20"/>
              </w:rPr>
              <w:t>sv_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  <w:proofErr w:type="spellEnd"/>
          </w:p>
          <w:p w14:paraId="253F3C80" w14:textId="273B17DE" w:rsidR="00C56AFE" w:rsidRPr="00C56AFE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6A3BCA31" w14:textId="77777777" w:rsidR="00C56AFE" w:rsidRPr="00994209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proofErr w:type="spellStart"/>
            <w:r w:rsidRPr="00994209">
              <w:rPr>
                <w:rFonts w:asciiTheme="minorHAnsi" w:eastAsiaTheme="minorHAnsi"/>
                <w:szCs w:val="20"/>
              </w:rPr>
              <w:t>is_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connected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12C8A2DA" w14:textId="12DD0C29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cx;</w:t>
            </w:r>
            <w:proofErr w:type="gramEnd"/>
          </w:p>
          <w:p w14:paraId="361C51FF" w14:textId="45283CC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cy;</w:t>
            </w:r>
            <w:proofErr w:type="gramEnd"/>
          </w:p>
          <w:p w14:paraId="77828471" w14:textId="33AFE3B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x;</w:t>
            </w:r>
            <w:proofErr w:type="gramEnd"/>
          </w:p>
          <w:p w14:paraId="651FD6F7" w14:textId="7DBF223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y;</w:t>
            </w:r>
            <w:proofErr w:type="gramEnd"/>
          </w:p>
          <w:p w14:paraId="11869B93" w14:textId="2890902B" w:rsidR="00C56AFE" w:rsidRPr="00994209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proofErr w:type="spellStart"/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ab/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name;</w:t>
            </w:r>
            <w:proofErr w:type="gramEnd"/>
          </w:p>
          <w:p w14:paraId="740B01B5" w14:textId="4CF78295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level;</w:t>
            </w:r>
            <w:proofErr w:type="gramEnd"/>
          </w:p>
          <w:p w14:paraId="654D7C81" w14:textId="4E597A7A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hp;</w:t>
            </w:r>
            <w:proofErr w:type="gramEnd"/>
          </w:p>
          <w:p w14:paraId="68AE5586" w14:textId="59BC66D2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spellStart"/>
            <w:proofErr w:type="gramStart"/>
            <w:r w:rsidRPr="00994209">
              <w:rPr>
                <w:rFonts w:asciiTheme="minorHAnsi" w:eastAsiaTheme="minorHAnsi"/>
                <w:szCs w:val="20"/>
              </w:rPr>
              <w:t>mp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0313EEC5" w14:textId="2BC1719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spellStart"/>
            <w:proofErr w:type="gramStart"/>
            <w:r w:rsidRPr="00994209">
              <w:rPr>
                <w:rFonts w:asciiTheme="minorHAnsi" w:eastAsiaTheme="minorHAnsi"/>
                <w:szCs w:val="20"/>
              </w:rPr>
              <w:t>sp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2EBB9D10" w14:textId="372F658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spellStart"/>
            <w:proofErr w:type="gramStart"/>
            <w:r w:rsidRPr="00994209">
              <w:rPr>
                <w:rFonts w:asciiTheme="minorHAnsi" w:eastAsiaTheme="minorHAnsi"/>
                <w:szCs w:val="20"/>
              </w:rPr>
              <w:t>att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6E8529B5" w14:textId="3056C44F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speed;</w:t>
            </w:r>
            <w:proofErr w:type="gramEnd"/>
          </w:p>
          <w:p w14:paraId="64F5C6AC" w14:textId="43D3A8A0" w:rsidR="00A74D08" w:rsidRPr="00A74D08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exp;</w:t>
            </w:r>
            <w:proofErr w:type="gramEnd"/>
          </w:p>
          <w:p w14:paraId="2A547BE2" w14:textId="7777777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STANCE </w:t>
            </w:r>
            <w:proofErr w:type="spellStart"/>
            <w:proofErr w:type="gramStart"/>
            <w:r>
              <w:rPr>
                <w:rFonts w:asciiTheme="minorHAnsi" w:eastAsiaTheme="minorHAnsi"/>
                <w:szCs w:val="20"/>
              </w:rPr>
              <w:t>stance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6EC5838C" w14:textId="29F8CA6F" w:rsidR="00C56AFE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proofErr w:type="gramStart"/>
            <w:r>
              <w:rPr>
                <w:rFonts w:asciiTheme="minorHAnsi" w:eastAsiaTheme="minorHAnsi"/>
                <w:szCs w:val="20"/>
              </w:rPr>
              <w:t>skill;</w:t>
            </w:r>
            <w:proofErr w:type="gramEnd"/>
          </w:p>
          <w:p w14:paraId="487AC2AA" w14:textId="7CE9AA3F" w:rsidR="00A74D08" w:rsidRPr="00C56AFE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proofErr w:type="spellStart"/>
            <w:proofErr w:type="gramStart"/>
            <w:r>
              <w:rPr>
                <w:rFonts w:asciiTheme="minorHAnsi" w:eastAsiaTheme="minorEastAsia"/>
                <w:szCs w:val="20"/>
              </w:rPr>
              <w:t>dir</w:t>
            </w:r>
            <w:proofErr w:type="spellEnd"/>
            <w:r>
              <w:rPr>
                <w:rFonts w:asciiTheme="minorHAnsi" w:eastAsiaTheme="minorEastAsia"/>
                <w:szCs w:val="20"/>
              </w:rPr>
              <w:t>;</w:t>
            </w:r>
            <w:proofErr w:type="gramEnd"/>
          </w:p>
          <w:p w14:paraId="0600B480" w14:textId="77777777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서버에서 관리하는 클라이언트 객</w:t>
            </w:r>
            <w:r w:rsidR="007B4BD2">
              <w:rPr>
                <w:rFonts w:ascii="맑은 고딕" w:eastAsia="맑은 고딕" w:hAnsi="맑은 고딕" w:cs="맑은 고딕" w:hint="eastAsia"/>
                <w:b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proofErr w:type="spellStart"/>
            <w:r w:rsidR="007B4BD2" w:rsidRPr="007B4BD2"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s</w:t>
            </w:r>
            <w:r w:rsidR="007B4BD2" w:rsidRPr="007B4BD2">
              <w:rPr>
                <w:rFonts w:ascii="맑은 고딕" w:eastAsia="맑은 고딕" w:hAnsi="맑은 고딕" w:cs="맑은 고딕"/>
                <w:color w:val="229E80"/>
                <w:szCs w:val="20"/>
              </w:rPr>
              <w:t>ocket_info</w:t>
            </w:r>
            <w:proofErr w:type="spellEnd"/>
          </w:p>
          <w:p w14:paraId="3FA08293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0BBE2403" w14:textId="6C6C82A8" w:rsidR="008555F0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proofErr w:type="spellStart"/>
            <w:r w:rsidRPr="00994209">
              <w:rPr>
                <w:rFonts w:asciiTheme="minorHAnsi" w:eastAsiaTheme="minorHAnsi"/>
                <w:szCs w:val="20"/>
              </w:rPr>
              <w:t>is_</w:t>
            </w:r>
            <w:proofErr w:type="gramStart"/>
            <w:r w:rsidRPr="00994209">
              <w:rPr>
                <w:rFonts w:asciiTheme="minorHAnsi" w:eastAsiaTheme="minorHAnsi"/>
                <w:szCs w:val="20"/>
              </w:rPr>
              <w:t>connected</w:t>
            </w:r>
            <w:proofErr w:type="spellEnd"/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19DD5601" w14:textId="6F171E1E" w:rsidR="00A74D08" w:rsidRPr="00A74D08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E74B5" w:themeColor="accent1" w:themeShade="BF"/>
                <w:szCs w:val="20"/>
              </w:rPr>
              <w:t xml:space="preserve">int </w:t>
            </w:r>
            <w:proofErr w:type="spellStart"/>
            <w:r>
              <w:rPr>
                <w:rFonts w:asciiTheme="minorHAnsi" w:eastAsiaTheme="minorEastAsia"/>
                <w:szCs w:val="20"/>
              </w:rPr>
              <w:t>sock_</w:t>
            </w:r>
            <w:proofErr w:type="gramStart"/>
            <w:r>
              <w:rPr>
                <w:rFonts w:asciiTheme="minorHAnsi" w:eastAsiaTheme="minorEastAsia"/>
                <w:szCs w:val="20"/>
              </w:rPr>
              <w:t>number</w:t>
            </w:r>
            <w:proofErr w:type="spellEnd"/>
            <w:r>
              <w:rPr>
                <w:rFonts w:asciiTheme="minorHAnsi" w:eastAsiaTheme="minorEastAsia"/>
                <w:szCs w:val="20"/>
              </w:rPr>
              <w:t>;</w:t>
            </w:r>
            <w:proofErr w:type="gramEnd"/>
          </w:p>
          <w:p w14:paraId="18783C11" w14:textId="2CA9B83B" w:rsidR="008555F0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="007B4BD2" w:rsidRPr="007B4BD2">
              <w:rPr>
                <w:rFonts w:asciiTheme="minorHAnsi" w:eastAsiaTheme="minorHAnsi"/>
                <w:color w:val="229E80"/>
                <w:szCs w:val="20"/>
              </w:rPr>
              <w:t xml:space="preserve">SOCKET </w:t>
            </w:r>
            <w:proofErr w:type="gramStart"/>
            <w:r w:rsidR="007B4BD2">
              <w:rPr>
                <w:rFonts w:asciiTheme="minorHAnsi" w:eastAsiaTheme="minorHAnsi"/>
                <w:szCs w:val="20"/>
              </w:rPr>
              <w:t>sock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  <w:proofErr w:type="gramEnd"/>
          </w:p>
          <w:p w14:paraId="060D872E" w14:textId="493F56B5" w:rsid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proofErr w:type="spellStart"/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>v_</w:t>
            </w:r>
            <w:proofErr w:type="gramStart"/>
            <w:r w:rsidRPr="007B4BD2">
              <w:rPr>
                <w:rFonts w:asciiTheme="minorHAnsi" w:eastAsiaTheme="minorEastAsia"/>
                <w:color w:val="229E80"/>
                <w:szCs w:val="20"/>
              </w:rPr>
              <w:t>recv</w:t>
            </w:r>
            <w:proofErr w:type="spellEnd"/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  </w:t>
            </w:r>
            <w:proofErr w:type="spellStart"/>
            <w:r>
              <w:rPr>
                <w:rFonts w:asciiTheme="minorHAnsi" w:eastAsiaTheme="minorEastAsia"/>
                <w:szCs w:val="20"/>
              </w:rPr>
              <w:t>recv</w:t>
            </w:r>
            <w:proofErr w:type="gramEnd"/>
            <w:r>
              <w:rPr>
                <w:rFonts w:asciiTheme="minorHAnsi" w:eastAsiaTheme="minorEastAsia"/>
                <w:szCs w:val="20"/>
              </w:rPr>
              <w:t>_packet</w:t>
            </w:r>
            <w:proofErr w:type="spellEnd"/>
            <w:r>
              <w:rPr>
                <w:rFonts w:asciiTheme="minorHAnsi" w:eastAsiaTheme="minorEastAsia"/>
                <w:szCs w:val="20"/>
              </w:rPr>
              <w:t>;</w:t>
            </w:r>
          </w:p>
          <w:p w14:paraId="4072790E" w14:textId="1DEE368C" w:rsidR="007B4BD2" w:rsidRP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proofErr w:type="spellStart"/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>v_send</w:t>
            </w:r>
            <w:proofErr w:type="spellEnd"/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EastAsia"/>
                <w:szCs w:val="20"/>
              </w:rPr>
              <w:t>send_</w:t>
            </w:r>
            <w:proofErr w:type="gramStart"/>
            <w:r>
              <w:rPr>
                <w:rFonts w:asciiTheme="minorHAnsi" w:eastAsiaTheme="minorEastAsia"/>
                <w:szCs w:val="20"/>
              </w:rPr>
              <w:t>packet</w:t>
            </w:r>
            <w:proofErr w:type="spellEnd"/>
            <w:r>
              <w:rPr>
                <w:rFonts w:asciiTheme="minorHAnsi" w:eastAsiaTheme="minorEastAsia"/>
                <w:szCs w:val="20"/>
              </w:rPr>
              <w:t>;</w:t>
            </w:r>
            <w:proofErr w:type="gramEnd"/>
          </w:p>
          <w:p w14:paraId="57A51BC3" w14:textId="77777777" w:rsidR="008555F0" w:rsidRPr="00764C0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A2994C3" w14:textId="77777777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4B483C3D" w14:textId="66C0B312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9A2B207" w14:textId="77777777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60D1CAE" w14:textId="00A8EF0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Client&amp;Server</w:t>
      </w:r>
      <w:proofErr w:type="spellEnd"/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255ADEC8" w:rsidR="00C56AFE" w:rsidRPr="008555F0" w:rsidRDefault="00C56AFE" w:rsidP="008555F0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proofErr w:type="spellStart"/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>enum</w:t>
      </w:r>
      <w:proofErr w:type="spellEnd"/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STANCE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proofErr w:type="gramStart"/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IDLE</w:t>
      </w:r>
      <w:proofErr w:type="gramEnd"/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, WALK, RUN, ATTACK, SKILL, HIT, END };</w:t>
      </w:r>
    </w:p>
    <w:p w14:paraId="73D63337" w14:textId="15AD4E6E" w:rsidR="00C56AFE" w:rsidRDefault="00C56AFE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proofErr w:type="spellStart"/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>enum</w:t>
      </w:r>
      <w:proofErr w:type="spellEnd"/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SKILL_STATE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proofErr w:type="gramStart"/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SOUL</w:t>
      </w:r>
      <w:proofErr w:type="gramEnd"/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, MOON, MULTI, BASIC, SKILL_END };</w:t>
      </w:r>
      <w:r w:rsidRP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ab/>
      </w:r>
    </w:p>
    <w:p w14:paraId="0D67FAFB" w14:textId="77777777" w:rsidR="00A74D08" w:rsidRPr="00A74D08" w:rsidRDefault="00A74D08" w:rsidP="00A74D08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proofErr w:type="spellStart"/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>enum</w:t>
      </w:r>
      <w:proofErr w:type="spellEnd"/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229E80"/>
          <w:sz w:val="28"/>
          <w:szCs w:val="32"/>
        </w:rPr>
        <w:t>DIR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proofErr w:type="gramStart"/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{ </w:t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DOWN</w:t>
      </w:r>
      <w:proofErr w:type="gramEnd"/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, LEFT, LEFT_DOWN, LEFT_UP,</w:t>
      </w:r>
    </w:p>
    <w:p w14:paraId="551889DF" w14:textId="6A5F5805" w:rsidR="00A74D08" w:rsidRDefault="00A74D08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  <w:t xml:space="preserve">RIGHT, RIGHT_DOWN, RIGHT_UP, </w:t>
      </w:r>
      <w:proofErr w:type="gramStart"/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UP</w:t>
      </w:r>
      <w: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}</w:t>
      </w:r>
      <w:proofErr w:type="gramEnd"/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;</w:t>
      </w:r>
    </w:p>
    <w:p w14:paraId="60394260" w14:textId="77777777" w:rsidR="00C56AFE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proofErr w:type="spellStart"/>
      <w:proofErr w:type="gramStart"/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ReadyServer</w:t>
      </w:r>
      <w:proofErr w:type="spell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)</w:t>
      </w:r>
    </w:p>
    <w:p w14:paraId="2A0A20D2" w14:textId="0576E0C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소켓 </w:t>
      </w:r>
      <w:proofErr w:type="gramStart"/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생성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/</w:t>
      </w:r>
      <w:proofErr w:type="gramEnd"/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서버에 접속 준비를 수행하는 함수이다.</w:t>
      </w:r>
    </w:p>
    <w:p w14:paraId="0CA91723" w14:textId="77777777" w:rsidR="009D7F40" w:rsidRDefault="009D7F40" w:rsidP="009D7F40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2CAF5D79" w14:textId="03ACE9B4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proofErr w:type="spellStart"/>
      <w:proofErr w:type="gramStart"/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RecvDataFromServer</w:t>
      </w:r>
      <w:proofErr w:type="spellEnd"/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</w:t>
      </w:r>
      <w:proofErr w:type="gramEnd"/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)</w:t>
      </w:r>
    </w:p>
    <w:p w14:paraId="1B8E4DE6" w14:textId="708E9F2A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D7F4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접속한 유저의 정보와 자신의 정보를 받는다.</w:t>
      </w:r>
    </w:p>
    <w:p w14:paraId="2A7D102F" w14:textId="18C11B23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433AD0A0" w14:textId="67A63ED1" w:rsidR="009D7F40" w:rsidRP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</w:t>
      </w: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nt </w:t>
      </w:r>
      <w:proofErr w:type="spellStart"/>
      <w:proofErr w:type="gramStart"/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SendDataToServer</w:t>
      </w:r>
      <w:proofErr w:type="spellEnd"/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1E3456CD" w14:textId="0712141C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현재 해당 클라이언트의 입력 정보를 보낸다.</w:t>
      </w:r>
    </w:p>
    <w:p w14:paraId="670F819C" w14:textId="58EC1C3B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503E61C" w14:textId="209D7CA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proofErr w:type="spellStart"/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RecvCollisionDataFromServer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54C48E6D" w14:textId="17CAA24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충돌의 결과와 관련된 데이터 및 상태정보를 받는다.</w:t>
      </w:r>
    </w:p>
    <w:p w14:paraId="53BF6A42" w14:textId="10C207D8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Rendering(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4FC8620A" w14:textId="76F29109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</w:t>
      </w:r>
      <w:proofErr w:type="spellEnd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이루는 오브젝트들을 그린다.</w:t>
      </w:r>
    </w:p>
    <w:p w14:paraId="52B30EDD" w14:textId="1EE84E58" w:rsidR="001E2A07" w:rsidRDefault="001E2A07" w:rsidP="001E2A07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proofErr w:type="spellStart"/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ClientRelease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37D0EFCA" w14:textId="2812DFEB" w:rsidR="001E2A07" w:rsidRPr="001E2A07" w:rsidRDefault="001E2A07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4292FBF9" w14:textId="77777777" w:rsidR="00C8360B" w:rsidRDefault="00C8360B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proofErr w:type="spellStart"/>
      <w:proofErr w:type="gramStart"/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</w:t>
      </w:r>
      <w:proofErr w:type="spellEnd"/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</w:t>
      </w:r>
      <w:proofErr w:type="spellEnd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0D1B31E5" w14:textId="1FB0EE25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61ACBC7C" w14:textId="252A94C6" w:rsidR="00990790" w:rsidRDefault="00990790" w:rsidP="00990790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proofErr w:type="spellStart"/>
      <w:proofErr w:type="gramStart"/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</w:t>
      </w:r>
      <w:proofErr w:type="spellEnd"/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(</w:t>
      </w:r>
      <w:proofErr w:type="gramEnd"/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)</w:t>
      </w:r>
    </w:p>
    <w:p w14:paraId="5E9EC2EA" w14:textId="334930CD" w:rsidR="00990790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proofErr w:type="spellStart"/>
      <w:proofErr w:type="gramStart"/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</w:t>
      </w:r>
      <w:proofErr w:type="spellEnd"/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2C2BAC32" w14:textId="5E7E1D27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13102322" w14:textId="6E43AD9E" w:rsidR="00990790" w:rsidRDefault="00990790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5687FF8" w14:textId="7836C813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proofErr w:type="spellStart"/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InitPlayerBaseData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68A68466" w14:textId="2453889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새로 접속한 클라이언트의 P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layer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정보를 초기화해서 넘겨준다.</w:t>
      </w:r>
    </w:p>
    <w:p w14:paraId="33ABF6C7" w14:textId="57FFF506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167BB67" w14:textId="74EE0D1B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proofErr w:type="spellStart"/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endDataToClient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6B79B81F" w14:textId="657C760C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 연결된 플레이어들의 데이터를 보낸다.</w:t>
      </w:r>
    </w:p>
    <w:p w14:paraId="72C996DA" w14:textId="1839639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생성한 몬스터의 데이터를 보낸다.</w:t>
      </w:r>
    </w:p>
    <w:p w14:paraId="6CAE3B72" w14:textId="689B117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FFA93A5" w14:textId="7792E2CA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nt </w:t>
      </w:r>
      <w:proofErr w:type="spellStart"/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RecvDataFromClient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7E3D352B" w14:textId="586B65B1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해당 클라이언트로부터 정보를 받는다.</w:t>
      </w:r>
    </w:p>
    <w:p w14:paraId="2B291869" w14:textId="7B53C3D1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78C16C5" w14:textId="3452687F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87F9D50" w14:textId="3E2812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proofErr w:type="spellStart"/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endCollisionDataToClient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67481D11" w14:textId="1CCFF3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proofErr w:type="spellStart"/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erverRelease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6DA48EE4" w14:textId="1A67A4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</w:t>
      </w:r>
      <w:proofErr w:type="gram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반환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/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</w:t>
      </w:r>
      <w:proofErr w:type="spellEnd"/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해제</w:t>
      </w:r>
    </w:p>
    <w:p w14:paraId="15180183" w14:textId="138A1B8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44F6236" w14:textId="39D2343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proofErr w:type="spellStart"/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CollisionMonsterFromPlayer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5029F23A" w14:textId="1E4C15C2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플레이어의 공격을 받았는지 충돌검사를 수행하는 함수이다.</w:t>
      </w:r>
    </w:p>
    <w:p w14:paraId="67EB8286" w14:textId="700E8F10" w:rsidR="0010623F" w:rsidRDefault="0010623F" w:rsidP="0010623F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9933EF0" w14:textId="0B74926F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proofErr w:type="spellStart"/>
      <w:proofErr w:type="gramStart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CollisionPlayerFromMonster</w:t>
      </w:r>
      <w:proofErr w:type="spell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(</w:t>
      </w:r>
      <w:proofErr w:type="gramEnd"/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)</w:t>
      </w:r>
    </w:p>
    <w:p w14:paraId="122263A0" w14:textId="37562544" w:rsidR="0010623F" w:rsidRP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플레이어가 몬스터의 공격을 받았는지 충돌검사를 수행하는 함수이다.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182F1BD2" w14:textId="5E6DB2B5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proofErr w:type="gramStart"/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</w:t>
      </w:r>
      <w:proofErr w:type="gramEnd"/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proofErr w:type="spellStart"/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VisualStudio</w:t>
      </w:r>
      <w:proofErr w:type="spellEnd"/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2019</w:t>
      </w:r>
    </w:p>
    <w:p w14:paraId="316DAB3D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3BD02240" w14:textId="7264BC51" w:rsidR="00D52796" w:rsidRPr="00D52796" w:rsidRDefault="006D65FE" w:rsidP="00D52796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</w:t>
      </w:r>
      <w:proofErr w:type="gram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C++</w:t>
      </w:r>
    </w:p>
    <w:p w14:paraId="0D276812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F2C2C8F" w14:textId="44E4EE63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</w:t>
      </w:r>
      <w:proofErr w:type="gram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Win32 API / WinSock2 / </w:t>
      </w:r>
      <w:proofErr w:type="spellStart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fMod</w:t>
      </w:r>
      <w:proofErr w:type="spellEnd"/>
    </w:p>
    <w:p w14:paraId="1D9A22D0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proofErr w:type="gramStart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</w:t>
      </w:r>
      <w:proofErr w:type="gram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proofErr w:type="spellStart"/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허신영</w:t>
      </w:r>
      <w:proofErr w:type="spellEnd"/>
    </w:p>
    <w:p w14:paraId="024AAE1F" w14:textId="252D8242" w:rsidR="006D65FE" w:rsidRDefault="0029332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Client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개발.</w:t>
      </w:r>
    </w:p>
    <w:p w14:paraId="5DEAF6EA" w14:textId="5EEEEB14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ollisionMonsterFromPlayer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D7DF92" w14:textId="5B97AFD6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CollisionPlayerFroMonster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30B564BD" w14:textId="0BE775C3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endCollisionDataToClient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499D728F" w14:textId="7073139C" w:rsidR="005408ED" w:rsidRPr="006D65FE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R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ecvCollisionDataFromServer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이동희</w:t>
      </w:r>
    </w:p>
    <w:p w14:paraId="6424FE3A" w14:textId="22B823A6" w:rsidR="005408ED" w:rsidRDefault="005408ED" w:rsidP="005408E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lient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개발.</w:t>
      </w:r>
    </w:p>
    <w:p w14:paraId="4CEBF0DB" w14:textId="3C4B95EA" w:rsidR="0029332D" w:rsidRDefault="0029332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Server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메인 프레임워크 제작.</w:t>
      </w:r>
    </w:p>
    <w:p w14:paraId="3AC2FC1D" w14:textId="0888A65C" w:rsidR="00D56C62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endDataToClient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</w:t>
      </w:r>
      <w:r w:rsidR="005408ED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.</w:t>
      </w:r>
    </w:p>
    <w:p w14:paraId="2A495A34" w14:textId="739A4901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proofErr w:type="spellStart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RecvDataFromClient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0EF93E4" w14:textId="36991AF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RecvDataFroServer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2AAC8D50" w14:textId="5F639F6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proofErr w:type="spell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endDataToServer</w:t>
      </w:r>
      <w:proofErr w:type="spellEnd"/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A144A1" w14:textId="77777777" w:rsidR="005408ED" w:rsidRPr="005408ED" w:rsidRDefault="005408ED" w:rsidP="005408ED">
      <w:pPr>
        <w:ind w:left="112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CD0DD3A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E4EC555" w14:textId="42EBFD54" w:rsidR="000971DB" w:rsidRDefault="00A729C3" w:rsidP="00A729C3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p w14:paraId="7262468C" w14:textId="10C99EF4" w:rsidR="00EF0A4B" w:rsidRDefault="00B12341" w:rsidP="00B12341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월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  <w:proofErr w:type="spellEnd"/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  <w:proofErr w:type="spellEnd"/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  <w:shd w:val="clear" w:color="auto" w:fill="92D050"/>
          </w:tcPr>
          <w:p w14:paraId="4A825FF3" w14:textId="77777777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proofErr w:type="spellStart"/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endDataToClient</w:t>
            </w:r>
            <w:proofErr w:type="spellEnd"/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  <w:shd w:val="clear" w:color="auto" w:fill="92D050"/>
          </w:tcPr>
          <w:p w14:paraId="72E9DEBA" w14:textId="7C2B00F7" w:rsidR="00416083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proofErr w:type="spellStart"/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RecvDataFromClient</w:t>
            </w:r>
            <w:proofErr w:type="spellEnd"/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01CBA477" w14:textId="67599A7C" w:rsidR="00205AB9" w:rsidRPr="0026357E" w:rsidRDefault="00205AB9" w:rsidP="0026357E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  <w:proofErr w:type="spellEnd"/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  <w:shd w:val="clear" w:color="auto" w:fill="92D050"/>
          </w:tcPr>
          <w:p w14:paraId="081E7179" w14:textId="41FB08AF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6B0EF78F" w14:textId="34CB5ECC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BB45E1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proofErr w:type="spellStart"/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Server</w:t>
            </w:r>
            <w:proofErr w:type="spellEnd"/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proofErr w:type="spellStart"/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endDataToServer</w:t>
            </w:r>
            <w:proofErr w:type="spellEnd"/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A07B10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  <w:proofErr w:type="spellEnd"/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proofErr w:type="spellStart"/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</w:t>
            </w:r>
            <w:proofErr w:type="spellEnd"/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proofErr w:type="spellStart"/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</w:t>
            </w:r>
            <w:proofErr w:type="spellEnd"/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3D080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  <w:proofErr w:type="spellEnd"/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proofErr w:type="spellStart"/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</w:t>
            </w:r>
            <w:proofErr w:type="spellEnd"/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proofErr w:type="spellStart"/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</w:t>
            </w:r>
            <w:proofErr w:type="spellEnd"/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()</w:t>
            </w:r>
            <w:proofErr w:type="spellStart"/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  <w:proofErr w:type="spellEnd"/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21E3BFB3" w14:textId="0163A082" w:rsidR="00E61715" w:rsidRDefault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4010CC0F" w14:textId="1FBC2CFD" w:rsidR="00E61715" w:rsidRPr="00E61715" w:rsidRDefault="00E61715" w:rsidP="00E61715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proofErr w:type="gramStart"/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 w:rsidR="0083574F">
        <w:rPr>
          <w:rFonts w:ascii="맑은 고딕" w:eastAsia="맑은 고딕" w:hAnsi="맑은 고딕"/>
          <w:b/>
          <w:bCs/>
          <w:color w:val="auto"/>
          <w:sz w:val="28"/>
          <w:szCs w:val="32"/>
        </w:rPr>
        <w:t>11</w:t>
      </w:r>
      <w:proofErr w:type="gramEnd"/>
      <w:r w:rsidR="0083574F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월 </w:t>
      </w: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 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>CHECK LIST ]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4531"/>
        <w:gridCol w:w="709"/>
        <w:gridCol w:w="3544"/>
        <w:gridCol w:w="709"/>
      </w:tblGrid>
      <w:tr w:rsidR="00001EC2" w14:paraId="56EB8D65" w14:textId="77777777" w:rsidTr="0000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14:paraId="6D77118F" w14:textId="2B73DDD7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709" w:type="dxa"/>
          </w:tcPr>
          <w:p w14:paraId="16EE914C" w14:textId="77777777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  <w:tc>
          <w:tcPr>
            <w:tcW w:w="3544" w:type="dxa"/>
          </w:tcPr>
          <w:p w14:paraId="0BE98101" w14:textId="20166A09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  <w:tc>
          <w:tcPr>
            <w:tcW w:w="709" w:type="dxa"/>
          </w:tcPr>
          <w:p w14:paraId="1806C621" w14:textId="358ABCA4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</w:tr>
      <w:tr w:rsidR="00001EC2" w14:paraId="18786F0A" w14:textId="77777777" w:rsidTr="00001EC2">
        <w:tc>
          <w:tcPr>
            <w:tcW w:w="4531" w:type="dxa"/>
          </w:tcPr>
          <w:p w14:paraId="259C3861" w14:textId="61B46C88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proofErr w:type="spellStart"/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C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ollisionMonsterFromPlayer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5760B41F" w14:textId="42CA1294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52BAF29" w14:textId="61B48A20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proofErr w:type="spellStart"/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endDataToClient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27EBB481" w14:textId="1046A3E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5B3A0C02" w14:textId="77777777" w:rsidTr="00001EC2">
        <w:tc>
          <w:tcPr>
            <w:tcW w:w="4531" w:type="dxa"/>
          </w:tcPr>
          <w:p w14:paraId="5F48929F" w14:textId="14557D63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proofErr w:type="spellStart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CollisionPlayerFroMonster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55424C2D" w14:textId="38B14F48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E2DBC3E" w14:textId="2EB7F165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proofErr w:type="spellStart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RecvDataFromClient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3B9B9899" w14:textId="010B2F7D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0D7F9FDD" w14:textId="77777777" w:rsidTr="00001EC2">
        <w:tc>
          <w:tcPr>
            <w:tcW w:w="4531" w:type="dxa"/>
          </w:tcPr>
          <w:p w14:paraId="5CEB8E2E" w14:textId="226EEBB7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proofErr w:type="spellStart"/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endCollisionDataToClient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7316AE26" w14:textId="053B5460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53BA524D" w14:textId="52B26F91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proofErr w:type="spellStart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RecvDataFroServer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2DF43AC7" w14:textId="25297BF8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1A8D3541" w14:textId="77777777" w:rsidTr="00001EC2">
        <w:tc>
          <w:tcPr>
            <w:tcW w:w="4531" w:type="dxa"/>
          </w:tcPr>
          <w:p w14:paraId="7424A445" w14:textId="67F0FC8F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proofErr w:type="spellStart"/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R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ecvCollisionDataFromServer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2044179F" w14:textId="5020AAD6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3CBED3BE" w14:textId="443C2709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proofErr w:type="spellStart"/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endDataToServer</w:t>
            </w:r>
            <w:proofErr w:type="spellEnd"/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()</w:t>
            </w:r>
          </w:p>
        </w:tc>
        <w:tc>
          <w:tcPr>
            <w:tcW w:w="709" w:type="dxa"/>
          </w:tcPr>
          <w:p w14:paraId="7FCDF06B" w14:textId="43859D5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</w:tbl>
    <w:p w14:paraId="2A80DFAE" w14:textId="77777777" w:rsidR="00C56B93" w:rsidRDefault="00C56B93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DC4D8DE" w14:textId="03C0B1B1" w:rsidR="00B12341" w:rsidRDefault="00E61715" w:rsidP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proofErr w:type="gramEnd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Keybord</w:t>
            </w:r>
            <w:proofErr w:type="spellEnd"/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5892AC43" w14:textId="4B55CF48" w:rsidR="001F2D7C" w:rsidRDefault="001F2D7C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28C5E7AE" w14:textId="694162DF" w:rsidR="00E61715" w:rsidRDefault="001F2D7C" w:rsidP="001F2D7C">
      <w:pPr>
        <w:rPr>
          <w:rFonts w:ascii="맑은 고딕" w:eastAsia="맑은 고딕" w:hAnsi="맑은 고딕" w:hint="eastAsia"/>
          <w:color w:val="auto"/>
          <w:sz w:val="28"/>
          <w:szCs w:val="32"/>
        </w:rPr>
      </w:pPr>
      <w:r>
        <w:rPr>
          <w:rFonts w:ascii="맑은 고딕" w:eastAsia="맑은 고딕" w:hAnsi="맑은 고딕"/>
          <w:color w:val="auto"/>
          <w:sz w:val="28"/>
          <w:szCs w:val="32"/>
        </w:rPr>
        <w:br w:type="page"/>
      </w:r>
    </w:p>
    <w:p w14:paraId="2F3BCAD1" w14:textId="3E9F9815" w:rsidR="00A928BA" w:rsidRDefault="00A928BA" w:rsidP="00A928BA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proofErr w:type="gramStart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2</w:t>
      </w:r>
      <w:proofErr w:type="gramEnd"/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주차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(11.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10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~11.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16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P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ROGRESS REPORT 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35"/>
        <w:gridCol w:w="4515"/>
      </w:tblGrid>
      <w:tr w:rsidR="00A928BA" w14:paraId="53B35225" w14:textId="77777777" w:rsidTr="00DC0A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23E07D0F" w14:textId="77777777" w:rsidR="00A928BA" w:rsidRDefault="00A928BA" w:rsidP="00DC0AC4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4675" w:type="dxa"/>
          </w:tcPr>
          <w:p w14:paraId="762A66B6" w14:textId="77777777" w:rsidR="00A928BA" w:rsidRDefault="00A928BA" w:rsidP="00DC0AC4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</w:tr>
      <w:tr w:rsidR="00A928BA" w14:paraId="5CBF87BB" w14:textId="77777777" w:rsidTr="00DC0AC4">
        <w:trPr>
          <w:trHeight w:val="4306"/>
        </w:trPr>
        <w:tc>
          <w:tcPr>
            <w:tcW w:w="4675" w:type="dxa"/>
          </w:tcPr>
          <w:p w14:paraId="6E4276D0" w14:textId="5630E9F6" w:rsidR="00A928BA" w:rsidRDefault="00A928BA" w:rsidP="00DC0AC4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[Server] Protocol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세분화 및 재정립</w:t>
            </w:r>
          </w:p>
          <w:p w14:paraId="4A3C8502" w14:textId="6CCC9C52" w:rsidR="00A928BA" w:rsidRDefault="00A928BA" w:rsidP="00DC0AC4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선택한 윈도우만 활성화하는 작업</w:t>
            </w:r>
          </w:p>
          <w:p w14:paraId="1D22D60F" w14:textId="26CED9C7" w:rsidR="00A928BA" w:rsidRDefault="00A928BA" w:rsidP="00DC0AC4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클라이언트 타일 충돌</w:t>
            </w:r>
          </w:p>
          <w:p w14:paraId="7DE80158" w14:textId="77777777" w:rsidR="00A928BA" w:rsidRDefault="00A928BA" w:rsidP="00DC0AC4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접속한 유저 클래스 생성</w:t>
            </w:r>
          </w:p>
          <w:p w14:paraId="412C0F7A" w14:textId="2AFA202A" w:rsidR="00A928BA" w:rsidRPr="00EF330A" w:rsidRDefault="00A928BA" w:rsidP="00DC0AC4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[Server] Move Packet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을 통한 통신</w:t>
            </w:r>
          </w:p>
        </w:tc>
        <w:tc>
          <w:tcPr>
            <w:tcW w:w="4675" w:type="dxa"/>
          </w:tcPr>
          <w:p w14:paraId="055CB037" w14:textId="77777777" w:rsidR="00A928BA" w:rsidRDefault="00A928BA" w:rsidP="00DC0AC4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 Non-Blocking Socket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으로 변환</w:t>
            </w:r>
          </w:p>
          <w:p w14:paraId="067FCE1D" w14:textId="77777777" w:rsidR="00A928BA" w:rsidRDefault="00A928BA" w:rsidP="00DC0AC4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lient]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패킷 </w:t>
            </w:r>
            <w:proofErr w:type="spellStart"/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재조립</w:t>
            </w:r>
            <w:proofErr w:type="spellEnd"/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구현</w:t>
            </w:r>
          </w:p>
          <w:p w14:paraId="5C796BE5" w14:textId="77777777" w:rsidR="00A928BA" w:rsidRDefault="00A928BA" w:rsidP="00DC0AC4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접속 유저 관리 컨테이너 생성 </w:t>
            </w:r>
          </w:p>
          <w:p w14:paraId="13C3E1F1" w14:textId="4253DB90" w:rsidR="00A928BA" w:rsidRPr="00EF330A" w:rsidRDefault="00A928BA" w:rsidP="00DC0AC4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Connect/Enter/Leave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패킷 생성</w:t>
            </w:r>
          </w:p>
        </w:tc>
      </w:tr>
    </w:tbl>
    <w:p w14:paraId="0973BE49" w14:textId="6DDA4534" w:rsidR="007466EB" w:rsidRPr="00E61715" w:rsidRDefault="007466EB" w:rsidP="00E61715">
      <w:pPr>
        <w:rPr>
          <w:rFonts w:ascii="맑은 고딕" w:eastAsia="맑은 고딕" w:hAnsi="맑은 고딕" w:hint="eastAsia"/>
          <w:color w:val="auto"/>
          <w:sz w:val="28"/>
          <w:szCs w:val="32"/>
        </w:rPr>
      </w:pPr>
    </w:p>
    <w:sectPr w:rsidR="007466EB" w:rsidRPr="00E61715">
      <w:headerReference w:type="default" r:id="rId1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F85DFF" w14:textId="77777777" w:rsidR="00FC4A62" w:rsidRDefault="00FC4A62">
      <w:pPr>
        <w:spacing w:after="0" w:line="240" w:lineRule="auto"/>
      </w:pPr>
      <w:r>
        <w:separator/>
      </w:r>
    </w:p>
  </w:endnote>
  <w:endnote w:type="continuationSeparator" w:id="0">
    <w:p w14:paraId="51D5E497" w14:textId="77777777" w:rsidR="00FC4A62" w:rsidRDefault="00FC4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2B1767" w14:textId="77777777" w:rsidR="00FC4A62" w:rsidRDefault="00FC4A62">
      <w:pPr>
        <w:spacing w:after="0" w:line="240" w:lineRule="auto"/>
      </w:pPr>
      <w:r>
        <w:separator/>
      </w:r>
    </w:p>
  </w:footnote>
  <w:footnote w:type="continuationSeparator" w:id="0">
    <w:p w14:paraId="5A31CA1C" w14:textId="77777777" w:rsidR="00FC4A62" w:rsidRDefault="00FC4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6D65FE" w:rsidRDefault="006D65F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6D65FE" w:rsidRDefault="006D65F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5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"/>
  </w:num>
  <w:num w:numId="5">
    <w:abstractNumId w:val="28"/>
  </w:num>
  <w:num w:numId="6">
    <w:abstractNumId w:val="16"/>
  </w:num>
  <w:num w:numId="7">
    <w:abstractNumId w:val="21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5"/>
  </w:num>
  <w:num w:numId="13">
    <w:abstractNumId w:val="30"/>
  </w:num>
  <w:num w:numId="14">
    <w:abstractNumId w:val="12"/>
  </w:num>
  <w:num w:numId="15">
    <w:abstractNumId w:val="25"/>
  </w:num>
  <w:num w:numId="16">
    <w:abstractNumId w:val="8"/>
  </w:num>
  <w:num w:numId="17">
    <w:abstractNumId w:val="29"/>
  </w:num>
  <w:num w:numId="18">
    <w:abstractNumId w:val="6"/>
  </w:num>
  <w:num w:numId="19">
    <w:abstractNumId w:val="26"/>
  </w:num>
  <w:num w:numId="20">
    <w:abstractNumId w:val="3"/>
  </w:num>
  <w:num w:numId="21">
    <w:abstractNumId w:val="31"/>
  </w:num>
  <w:num w:numId="22">
    <w:abstractNumId w:val="7"/>
  </w:num>
  <w:num w:numId="23">
    <w:abstractNumId w:val="5"/>
  </w:num>
  <w:num w:numId="24">
    <w:abstractNumId w:val="22"/>
  </w:num>
  <w:num w:numId="25">
    <w:abstractNumId w:val="2"/>
  </w:num>
  <w:num w:numId="26">
    <w:abstractNumId w:val="23"/>
  </w:num>
  <w:num w:numId="27">
    <w:abstractNumId w:val="11"/>
  </w:num>
  <w:num w:numId="28">
    <w:abstractNumId w:val="19"/>
  </w:num>
  <w:num w:numId="29">
    <w:abstractNumId w:val="18"/>
  </w:num>
  <w:num w:numId="30">
    <w:abstractNumId w:val="4"/>
  </w:num>
  <w:num w:numId="31">
    <w:abstractNumId w:val="9"/>
  </w:num>
  <w:num w:numId="32">
    <w:abstractNumId w:val="13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299B"/>
    <w:rsid w:val="00090E51"/>
    <w:rsid w:val="000971DB"/>
    <w:rsid w:val="000D61B9"/>
    <w:rsid w:val="0010623F"/>
    <w:rsid w:val="001269A9"/>
    <w:rsid w:val="001308C1"/>
    <w:rsid w:val="00164CEC"/>
    <w:rsid w:val="001D7AB9"/>
    <w:rsid w:val="001E19C9"/>
    <w:rsid w:val="001E2A07"/>
    <w:rsid w:val="001F1F85"/>
    <w:rsid w:val="001F2D7C"/>
    <w:rsid w:val="00205AB9"/>
    <w:rsid w:val="00213F85"/>
    <w:rsid w:val="0021563E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10ED7"/>
    <w:rsid w:val="00416083"/>
    <w:rsid w:val="0042462B"/>
    <w:rsid w:val="00473F2C"/>
    <w:rsid w:val="00504702"/>
    <w:rsid w:val="00537477"/>
    <w:rsid w:val="005408ED"/>
    <w:rsid w:val="00540B81"/>
    <w:rsid w:val="005A39F8"/>
    <w:rsid w:val="005C165B"/>
    <w:rsid w:val="00605AE3"/>
    <w:rsid w:val="0064336F"/>
    <w:rsid w:val="00681740"/>
    <w:rsid w:val="006817FD"/>
    <w:rsid w:val="006D65FE"/>
    <w:rsid w:val="006E5570"/>
    <w:rsid w:val="00717051"/>
    <w:rsid w:val="007268C4"/>
    <w:rsid w:val="00744E4F"/>
    <w:rsid w:val="007466EB"/>
    <w:rsid w:val="00772F74"/>
    <w:rsid w:val="00792B6D"/>
    <w:rsid w:val="007B4BD2"/>
    <w:rsid w:val="00804AA0"/>
    <w:rsid w:val="008327BE"/>
    <w:rsid w:val="0083574F"/>
    <w:rsid w:val="00836037"/>
    <w:rsid w:val="00850E04"/>
    <w:rsid w:val="008555F0"/>
    <w:rsid w:val="00887E95"/>
    <w:rsid w:val="008C47DB"/>
    <w:rsid w:val="008D4B02"/>
    <w:rsid w:val="008F42FC"/>
    <w:rsid w:val="00920F4E"/>
    <w:rsid w:val="00927820"/>
    <w:rsid w:val="00935188"/>
    <w:rsid w:val="00962075"/>
    <w:rsid w:val="00990790"/>
    <w:rsid w:val="00994209"/>
    <w:rsid w:val="009D7F40"/>
    <w:rsid w:val="009F5994"/>
    <w:rsid w:val="00A05CF4"/>
    <w:rsid w:val="00A31C0D"/>
    <w:rsid w:val="00A57316"/>
    <w:rsid w:val="00A63A88"/>
    <w:rsid w:val="00A729C3"/>
    <w:rsid w:val="00A74D08"/>
    <w:rsid w:val="00A77FC1"/>
    <w:rsid w:val="00A928BA"/>
    <w:rsid w:val="00B03845"/>
    <w:rsid w:val="00B05ACA"/>
    <w:rsid w:val="00B12341"/>
    <w:rsid w:val="00B43995"/>
    <w:rsid w:val="00B5446C"/>
    <w:rsid w:val="00C0396D"/>
    <w:rsid w:val="00C11DBD"/>
    <w:rsid w:val="00C40A0E"/>
    <w:rsid w:val="00C56AFE"/>
    <w:rsid w:val="00C56B93"/>
    <w:rsid w:val="00C6331F"/>
    <w:rsid w:val="00C8360B"/>
    <w:rsid w:val="00CA147C"/>
    <w:rsid w:val="00CA69FE"/>
    <w:rsid w:val="00CB3BFB"/>
    <w:rsid w:val="00CD054A"/>
    <w:rsid w:val="00D11593"/>
    <w:rsid w:val="00D11E5B"/>
    <w:rsid w:val="00D12258"/>
    <w:rsid w:val="00D30AA6"/>
    <w:rsid w:val="00D52796"/>
    <w:rsid w:val="00D56C62"/>
    <w:rsid w:val="00DB3CF9"/>
    <w:rsid w:val="00DD637A"/>
    <w:rsid w:val="00DE215F"/>
    <w:rsid w:val="00E14577"/>
    <w:rsid w:val="00E61715"/>
    <w:rsid w:val="00E67865"/>
    <w:rsid w:val="00E76A80"/>
    <w:rsid w:val="00EB6DD6"/>
    <w:rsid w:val="00EE399C"/>
    <w:rsid w:val="00EF0A4B"/>
    <w:rsid w:val="00EF330A"/>
    <w:rsid w:val="00EF76B6"/>
    <w:rsid w:val="00FC4A62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customXml/itemProps4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9</TotalTime>
  <Pages>21</Pages>
  <Words>941</Words>
  <Characters>5368</Characters>
  <Application>Microsoft Office Word</Application>
  <DocSecurity>0</DocSecurity>
  <Lines>44</Lines>
  <Paragraphs>12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Lee DongHee</cp:lastModifiedBy>
  <cp:revision>11</cp:revision>
  <dcterms:created xsi:type="dcterms:W3CDTF">2020-11-09T16:19:00Z</dcterms:created>
  <dcterms:modified xsi:type="dcterms:W3CDTF">2020-11-17T05:25:00Z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
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962984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89B6F31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/>
          <w:b/>
          <w:bCs/>
          <w:sz w:val="44"/>
          <w:szCs w:val="24"/>
        </w:rPr>
        <w:t>NETWORK GAME PROGRAMMING</w:t>
      </w:r>
    </w:p>
    <w:p w14:paraId="1D479DB6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6A37AB0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</w:p>
    <w:p w14:paraId="40AE8705" w14:textId="1D7F01F1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b/>
          <w:bCs/>
          <w:sz w:val="44"/>
          <w:szCs w:val="24"/>
        </w:rPr>
      </w:pPr>
      <w:r w:rsidRPr="00605AE3">
        <w:rPr>
          <w:rFonts w:ascii="맑은 고딕" w:eastAsia="맑은 고딕" w:hAnsi="맑은 고딕" w:hint="eastAsia"/>
          <w:b/>
          <w:bCs/>
          <w:sz w:val="44"/>
          <w:szCs w:val="24"/>
        </w:rPr>
        <w:t>T</w:t>
      </w:r>
      <w:r w:rsidRPr="00605AE3">
        <w:rPr>
          <w:rFonts w:ascii="맑은 고딕" w:eastAsia="맑은 고딕" w:hAnsi="맑은 고딕"/>
          <w:b/>
          <w:bCs/>
          <w:sz w:val="44"/>
          <w:szCs w:val="24"/>
        </w:rPr>
        <w:t>ERM PROJECT REPORT</w:t>
      </w:r>
    </w:p>
    <w:p w14:paraId="6877FADD" w14:textId="77777777" w:rsidR="00314F21" w:rsidRPr="00605AE3" w:rsidRDefault="00314F21" w:rsidP="00314F21">
      <w:pPr>
        <w:pStyle w:val="a4"/>
        <w:jc w:val="both"/>
        <w:rPr>
          <w:rFonts w:ascii="맑은 고딕" w:eastAsia="맑은 고딕" w:hAnsi="맑은 고딕"/>
          <w:sz w:val="48"/>
          <w:szCs w:val="28"/>
        </w:rPr>
      </w:pPr>
    </w:p>
    <w:p w14:paraId="0192DF69" w14:textId="1D75005B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8"/>
          <w:szCs w:val="28"/>
        </w:rPr>
      </w:pPr>
    </w:p>
    <w:p w14:paraId="2C9B5DBB" w14:textId="77777777" w:rsidR="00314F21" w:rsidRPr="00605AE3" w:rsidRDefault="00314F21" w:rsidP="00DD637A">
      <w:pPr>
        <w:pStyle w:val="a4"/>
      </w:pPr>
    </w:p>
    <w:p w14:paraId="38C1B11E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2014180044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허신영</w:t>
      </w:r>
    </w:p>
    <w:p w14:paraId="300808EA" w14:textId="7777777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</w:p>
    <w:p w14:paraId="45BC9A14" w14:textId="3F4ABF97" w:rsidR="00314F21" w:rsidRPr="00605AE3" w:rsidRDefault="00314F21" w:rsidP="00314F21">
      <w:pPr>
        <w:pStyle w:val="a4"/>
        <w:jc w:val="center"/>
        <w:rPr>
          <w:rFonts w:ascii="맑은 고딕" w:eastAsia="맑은 고딕" w:hAnsi="맑은 고딕"/>
          <w:sz w:val="40"/>
          <w:szCs w:val="22"/>
          <w:lang w:val="ko-KR"/>
        </w:rPr>
      </w:pP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 xml:space="preserve">게임공학과 </w:t>
      </w:r>
      <w:r w:rsidRPr="00605AE3">
        <w:rPr>
          <w:rFonts w:ascii="맑은 고딕" w:eastAsia="맑은 고딕" w:hAnsi="맑은 고딕"/>
          <w:sz w:val="40"/>
          <w:szCs w:val="22"/>
          <w:lang w:val="ko-KR"/>
        </w:rPr>
        <w:t xml:space="preserve">2015182030 </w:t>
      </w:r>
      <w:r w:rsidRPr="00605AE3">
        <w:rPr>
          <w:rFonts w:ascii="맑은 고딕" w:eastAsia="맑은 고딕" w:hAnsi="맑은 고딕" w:hint="eastAsia"/>
          <w:sz w:val="40"/>
          <w:szCs w:val="22"/>
          <w:lang w:val="ko-KR"/>
        </w:rPr>
        <w:t>이동희</w:t>
      </w:r>
    </w:p>
    <w:p w14:paraId="37534290" w14:textId="1047DCCB" w:rsidR="00314F21" w:rsidRDefault="00314F21">
      <w:pPr>
        <w:rPr>
          <w:rFonts w:ascii="맑은 고딕" w:eastAsia="맑은 고딕" w:hAnsi="맑은 고딕"/>
          <w:lang w:val="ko-KR"/>
        </w:rPr>
      </w:pPr>
      <w:r>
        <w:rPr>
          <w:rFonts w:ascii="맑은 고딕" w:eastAsia="맑은 고딕" w:hAnsi="맑은 고딕"/>
          <w:lang w:val="ko-KR"/>
        </w:rPr>
        <w:br w:type="page"/>
      </w:r>
    </w:p>
    <w:p w14:paraId="2FEE1BC8" w14:textId="34F79C5F" w:rsidR="00314F21" w:rsidRPr="00605AE3" w:rsidRDefault="00CD054A" w:rsidP="00CD054A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lastRenderedPageBreak/>
        <w:t>목차</w:t>
      </w:r>
    </w:p>
    <w:p w14:paraId="2905BD30" w14:textId="0551B295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애플리케이션 기획</w:t>
      </w:r>
    </w:p>
    <w:p w14:paraId="2A3CA385" w14:textId="1A36AC79" w:rsidR="00314F21" w:rsidRPr="006817F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설명</w:t>
      </w:r>
    </w:p>
    <w:p w14:paraId="66FEAA28" w14:textId="3E836E21" w:rsidR="00A31C0D" w:rsidRDefault="00314F21" w:rsidP="00CD054A">
      <w:pPr>
        <w:pStyle w:val="af2"/>
        <w:numPr>
          <w:ilvl w:val="0"/>
          <w:numId w:val="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게임 구성 요소</w:t>
      </w:r>
    </w:p>
    <w:p w14:paraId="656046DC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7625059" w14:textId="29A4A0F8" w:rsidR="00A31C0D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H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igh Level Design</w:t>
      </w:r>
    </w:p>
    <w:p w14:paraId="2BC015FF" w14:textId="77777777" w:rsidR="006817FD" w:rsidRPr="006817FD" w:rsidRDefault="006817FD" w:rsidP="00CD054A">
      <w:pPr>
        <w:pStyle w:val="af2"/>
        <w:ind w:leftChars="0" w:left="1160"/>
        <w:rPr>
          <w:rFonts w:ascii="맑은 고딕" w:eastAsia="맑은 고딕" w:hAnsi="맑은 고딕"/>
          <w:b/>
          <w:bCs/>
          <w:color w:val="000000" w:themeColor="text1"/>
          <w:sz w:val="28"/>
          <w:szCs w:val="32"/>
          <w:lang w:val="ko-KR"/>
        </w:rPr>
      </w:pPr>
    </w:p>
    <w:p w14:paraId="04D655F5" w14:textId="25D46866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L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  <w:t>ow Level Design</w:t>
      </w:r>
    </w:p>
    <w:p w14:paraId="60B5C6A0" w14:textId="4F4E4A14" w:rsidR="00A31C0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lient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0637A99E" w14:textId="44C4A7C2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erver </w:t>
      </w:r>
      <w:r w:rsidR="00540B81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패킷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 xml:space="preserve">구조체 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/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매크로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&amp;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전역변수</w:t>
      </w:r>
    </w:p>
    <w:p w14:paraId="4764A2B4" w14:textId="4359FB42" w:rsidR="008555F0" w:rsidRPr="006817FD" w:rsidRDefault="008555F0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lient&amp;Server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공통 매크로</w:t>
      </w:r>
    </w:p>
    <w:p w14:paraId="76DDFB7D" w14:textId="2D83B43D" w:rsidR="006817FD" w:rsidRP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C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 xml:space="preserve">lient 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E15B64E" w14:textId="130C722D" w:rsidR="006817FD" w:rsidRDefault="006817FD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S</w:t>
      </w:r>
      <w:r w:rsidRPr="006817FD"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  <w:t>erver</w:t>
      </w: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함수</w:t>
      </w:r>
    </w:p>
    <w:p w14:paraId="7423635D" w14:textId="1F06E2C1" w:rsidR="00962075" w:rsidRDefault="00962075" w:rsidP="00CD054A">
      <w:pPr>
        <w:pStyle w:val="af2"/>
        <w:numPr>
          <w:ilvl w:val="0"/>
          <w:numId w:val="1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프로토콜</w:t>
      </w:r>
    </w:p>
    <w:p w14:paraId="7E62A6C4" w14:textId="77777777" w:rsidR="006817FD" w:rsidRPr="006817FD" w:rsidRDefault="006817FD" w:rsidP="00CD054A">
      <w:pPr>
        <w:pStyle w:val="af2"/>
        <w:ind w:leftChars="0" w:left="19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</w:p>
    <w:p w14:paraId="053B3665" w14:textId="4CCA16AE" w:rsidR="00314F21" w:rsidRPr="00605AE3" w:rsidRDefault="00314F21" w:rsidP="00CD054A">
      <w:pPr>
        <w:pStyle w:val="af2"/>
        <w:numPr>
          <w:ilvl w:val="0"/>
          <w:numId w:val="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  <w:lang w:val="ko-KR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  <w:lang w:val="ko-KR"/>
        </w:rPr>
        <w:t>개발 환경 및 세부 기획</w:t>
      </w:r>
    </w:p>
    <w:p w14:paraId="7FD4F815" w14:textId="2F7E8EB4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개발 환경</w:t>
      </w:r>
    </w:p>
    <w:p w14:paraId="23D8ED2B" w14:textId="2535512E" w:rsidR="006817FD" w:rsidRPr="006817FD" w:rsidRDefault="006817FD" w:rsidP="00CD054A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t>역할 분담</w:t>
      </w:r>
    </w:p>
    <w:p w14:paraId="634E6C85" w14:textId="145ED91F" w:rsidR="00314F21" w:rsidRPr="00804AA0" w:rsidRDefault="006817FD" w:rsidP="00804AA0">
      <w:pPr>
        <w:pStyle w:val="af2"/>
        <w:numPr>
          <w:ilvl w:val="0"/>
          <w:numId w:val="12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  <w:lang w:val="ko-KR"/>
        </w:rPr>
      </w:pPr>
      <w:r w:rsidRPr="006817FD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  <w:lang w:val="ko-KR"/>
        </w:rPr>
        <w:lastRenderedPageBreak/>
        <w:t>개발 일정</w:t>
      </w:r>
    </w:p>
    <w:p w14:paraId="2BE97A9F" w14:textId="492D4848" w:rsidR="00605AE3" w:rsidRPr="00605AE3" w:rsidRDefault="0035347B" w:rsidP="00605AE3">
      <w:pPr>
        <w:pStyle w:val="af2"/>
        <w:numPr>
          <w:ilvl w:val="0"/>
          <w:numId w:val="14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게임 설명</w:t>
      </w:r>
    </w:p>
    <w:p w14:paraId="2086C169" w14:textId="1A531CB7" w:rsidR="00804AA0" w:rsidRDefault="00804AA0" w:rsidP="00804AA0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noProof/>
          <w:color w:val="1F4E79" w:themeColor="accent1" w:themeShade="80"/>
          <w:sz w:val="24"/>
          <w:szCs w:val="28"/>
        </w:rPr>
        <w:drawing>
          <wp:inline distT="0" distB="0" distL="0" distR="0" wp14:anchorId="5FDF10C0" wp14:editId="77262D53">
            <wp:extent cx="3591763" cy="2820974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68" cy="2870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DBD1" w14:textId="05015E2E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35347B"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이름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7731B06" w14:textId="0592FE05" w:rsidR="00605AE3" w:rsidRPr="00605AE3" w:rsidRDefault="0035347B" w:rsidP="00605AE3">
      <w:pPr>
        <w:pStyle w:val="af2"/>
        <w:numPr>
          <w:ilvl w:val="0"/>
          <w:numId w:val="21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테일즈위버 (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TalseWeaver)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/ 2</w:t>
      </w:r>
      <w:r w:rsidR="005C165B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D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RPG</w:t>
      </w:r>
    </w:p>
    <w:p w14:paraId="48B62409" w14:textId="4C84FB8A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내용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71AB1275" w14:textId="71ABE4F5" w:rsidR="00605AE3" w:rsidRPr="00605AE3" w:rsidRDefault="00605AE3" w:rsidP="00605AE3">
      <w:pPr>
        <w:pStyle w:val="af2"/>
        <w:numPr>
          <w:ilvl w:val="0"/>
          <w:numId w:val="19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플레이어들이 협동하여 몬스터와 보스를 잡고,</w:t>
      </w:r>
      <w:r w:rsidRPr="00605AE3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던전을 클리어한다.</w:t>
      </w:r>
    </w:p>
    <w:p w14:paraId="7E150898" w14:textId="7FA45C45" w:rsidR="00605AE3" w:rsidRPr="00605AE3" w:rsidRDefault="00605AE3" w:rsidP="00605AE3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설정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6DB3ECBF" w14:textId="42074F40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플레이어는 레벨 업을 통해 </w:t>
      </w:r>
      <w:r w:rsidR="00DD637A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공격력을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 높일 수 있다</w:t>
      </w:r>
    </w:p>
    <w:p w14:paraId="74FB0337" w14:textId="572BA15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플레이어는 상점에서 아이템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을 통해 공격력,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H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P, MP, SP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를 높일 수 있다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.</w:t>
      </w:r>
    </w:p>
    <w:p w14:paraId="3EC9AA40" w14:textId="44A0F423" w:rsidR="00605AE3" w:rsidRDefault="00605AE3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몬스터는 플레이어의 공격을 받으면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가 소모되고,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0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 사망한다.</w:t>
      </w:r>
    </w:p>
    <w:p w14:paraId="65B0DA3F" w14:textId="47EC53ED" w:rsidR="00920F4E" w:rsidRDefault="00090E51" w:rsidP="00605AE3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두 명의 플레이어가 모두</w:t>
      </w:r>
      <w:r w:rsidR="00920F4E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몬스터의 공격을 받아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HP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가 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0</w:t>
      </w:r>
      <w:r w:rsidR="00FF31E4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이되면,</w:t>
      </w:r>
      <w:r w:rsidR="00FF31E4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</w:p>
    <w:p w14:paraId="6DC2CAA3" w14:textId="5E5BFBAC" w:rsidR="00FF31E4" w:rsidRPr="00920F4E" w:rsidRDefault="00920F4E" w:rsidP="00920F4E">
      <w:pPr>
        <w:ind w:left="720" w:firstLine="36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게임을 </w:t>
      </w:r>
      <w:r w:rsidR="00FF31E4" w:rsidRPr="00920F4E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처음부터 다시 시작한다.</w:t>
      </w:r>
    </w:p>
    <w:p w14:paraId="7CD4F33B" w14:textId="2B2A3529" w:rsidR="00804AA0" w:rsidRPr="00804AA0" w:rsidRDefault="00605AE3" w:rsidP="00804AA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lastRenderedPageBreak/>
        <w:t>최종 보스를 잡으면 게임이 클리어된다.</w:t>
      </w:r>
    </w:p>
    <w:p w14:paraId="4C705F84" w14:textId="3FD8D7A0" w:rsidR="00D11E5B" w:rsidRPr="00D11E5B" w:rsidRDefault="00D11E5B" w:rsidP="00D11E5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[ </w:t>
      </w:r>
      <w:r w:rsidRPr="00D11E5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조작</w:t>
      </w:r>
      <w:r w:rsidRPr="00D11E5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]</w:t>
      </w:r>
    </w:p>
    <w:p w14:paraId="0ECC3C73" w14:textId="26EC9F7E" w:rsid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이동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W / A / S / D</w:t>
      </w:r>
    </w:p>
    <w:p w14:paraId="3C780A47" w14:textId="3C87555D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28A775BB" wp14:editId="64400E9F">
            <wp:simplePos x="0" y="0"/>
            <wp:positionH relativeFrom="column">
              <wp:posOffset>426720</wp:posOffset>
            </wp:positionH>
            <wp:positionV relativeFrom="paragraph">
              <wp:posOffset>341630</wp:posOffset>
            </wp:positionV>
            <wp:extent cx="1419225" cy="885825"/>
            <wp:effectExtent l="0" t="0" r="9525" b="9525"/>
            <wp:wrapNone/>
            <wp:docPr id="6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EAA246" wp14:editId="023C7423">
                <wp:simplePos x="0" y="0"/>
                <wp:positionH relativeFrom="column">
                  <wp:posOffset>427076</wp:posOffset>
                </wp:positionH>
                <wp:positionV relativeFrom="paragraph">
                  <wp:posOffset>360680</wp:posOffset>
                </wp:positionV>
                <wp:extent cx="1030605" cy="444500"/>
                <wp:effectExtent l="19050" t="19050" r="17145" b="12700"/>
                <wp:wrapNone/>
                <wp:docPr id="5" name="직사각형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4ED40F76-CED6-43DD-842F-467D0BC3E34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605" cy="444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4F20C19" id="직사각형 4" o:spid="_x0000_s1026" style="position:absolute;left:0;text-align:left;margin-left:33.65pt;margin-top:28.4pt;width:81.15pt;height: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" filled="f" strokecolor="red" strokeweight="3pt"/>
            </w:pict>
          </mc:Fallback>
        </mc:AlternateContent>
      </w:r>
    </w:p>
    <w:p w14:paraId="77A0EF94" w14:textId="264FEDF9" w:rsid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0D4D6602" w14:textId="77777777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6C126B5" w14:textId="4C6C03A2" w:rsidR="007268C4" w:rsidRDefault="007268C4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스킬</w:t>
      </w:r>
      <w:r w:rsidR="005C165B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F1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(Moon) / F2(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Skull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) /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F3</w:t>
      </w:r>
      <w:r w:rsidR="0036520A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(MultiHit)</w:t>
      </w:r>
    </w:p>
    <w:p w14:paraId="0194DD41" w14:textId="66D43A3C" w:rsidR="0036520A" w:rsidRPr="0036520A" w:rsidRDefault="0036520A" w:rsidP="0036520A">
      <w:pPr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w:drawing>
          <wp:anchor distT="0" distB="0" distL="114300" distR="114300" simplePos="0" relativeHeight="251664384" behindDoc="0" locked="0" layoutInCell="1" allowOverlap="1" wp14:anchorId="6333BA92" wp14:editId="4F5D6E12">
            <wp:simplePos x="0" y="0"/>
            <wp:positionH relativeFrom="column">
              <wp:posOffset>417550</wp:posOffset>
            </wp:positionH>
            <wp:positionV relativeFrom="paragraph">
              <wp:posOffset>387909</wp:posOffset>
            </wp:positionV>
            <wp:extent cx="1419225" cy="885825"/>
            <wp:effectExtent l="0" t="0" r="9525" b="9525"/>
            <wp:wrapNone/>
            <wp:docPr id="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0F7D9201-0C16-4CB6-896F-B59E7ED811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0F7D9201-0C16-4CB6-896F-B59E7ED811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3027DE" w14:textId="491097F3" w:rsidR="0036520A" w:rsidRPr="0036520A" w:rsidRDefault="0036520A" w:rsidP="0036520A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36520A">
        <w:rPr>
          <w:rFonts w:ascii="맑은 고딕" w:eastAsia="맑은 고딕" w:hAnsi="맑은 고딕"/>
          <w:b/>
          <w:bCs/>
          <w:noProof/>
          <w:color w:val="000000" w:themeColor="text1"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344FF0" wp14:editId="6F22471B">
                <wp:simplePos x="0" y="0"/>
                <wp:positionH relativeFrom="column">
                  <wp:posOffset>424282</wp:posOffset>
                </wp:positionH>
                <wp:positionV relativeFrom="paragraph">
                  <wp:posOffset>401422</wp:posOffset>
                </wp:positionV>
                <wp:extent cx="1031190" cy="445010"/>
                <wp:effectExtent l="19050" t="19050" r="17145" b="12700"/>
                <wp:wrapNone/>
                <wp:docPr id="8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190" cy="445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256AF97D" id="직사각형 4" o:spid="_x0000_s1026" style="position:absolute;left:0;text-align:left;margin-left:33.4pt;margin-top:31.6pt;width:81.2pt;height:35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" filled="f" strokecolor="red" strokeweight="3pt"/>
            </w:pict>
          </mc:Fallback>
        </mc:AlternateContent>
      </w:r>
    </w:p>
    <w:p w14:paraId="27764512" w14:textId="1CE55925" w:rsidR="0036520A" w:rsidRPr="0036520A" w:rsidRDefault="0036520A" w:rsidP="0036520A">
      <w:pPr>
        <w:pStyle w:val="af2"/>
        <w:ind w:left="72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51FD15B4" w14:textId="76CB0E93" w:rsidR="005C165B" w:rsidRDefault="005C165B" w:rsidP="00D11E5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물약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 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F5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(HP) / </w:t>
      </w:r>
      <w:r w:rsidR="00804AA0"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F</w:t>
      </w:r>
      <w:r w:rsidR="00804AA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6(MP) / F7(SP)</w:t>
      </w:r>
    </w:p>
    <w:p w14:paraId="66FB0421" w14:textId="77777777" w:rsidR="0036520A" w:rsidRDefault="0036520A" w:rsidP="0036520A">
      <w:pPr>
        <w:pStyle w:val="af2"/>
        <w:ind w:leftChars="0" w:left="108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3DFD779E" w14:textId="0F80CB26" w:rsidR="0036520A" w:rsidRPr="0036520A" w:rsidRDefault="00D11E5B" w:rsidP="0036520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기본공격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SPACE 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스킬공격 마우스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R_BUTTON</w:t>
      </w:r>
    </w:p>
    <w:p w14:paraId="68E0361E" w14:textId="4A7B5D5A" w:rsidR="00E76A80" w:rsidRPr="008D4B02" w:rsidRDefault="00D11E5B" w:rsidP="008D4B02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종료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: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키보드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ESC</w:t>
      </w:r>
    </w:p>
    <w:p w14:paraId="0FBDF234" w14:textId="77777777" w:rsidR="00804AA0" w:rsidRDefault="00804AA0">
      <w:pP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32"/>
          <w:szCs w:val="36"/>
        </w:rPr>
        <w:br w:type="page"/>
      </w:r>
    </w:p>
    <w:p w14:paraId="707DF894" w14:textId="73C961E8" w:rsidR="00E76A80" w:rsidRPr="00605AE3" w:rsidRDefault="00E76A80" w:rsidP="00E76A80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32"/>
          <w:szCs w:val="36"/>
        </w:rPr>
        <w:lastRenderedPageBreak/>
        <w:t xml:space="preserve">애플리케이션 기획 </w:t>
      </w:r>
      <w:r w:rsidRPr="00605AE3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 w:rsidRPr="00605AE3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 게임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구성 요소</w:t>
      </w:r>
    </w:p>
    <w:p w14:paraId="628C007E" w14:textId="5EF4F9B5" w:rsidR="00D11E5B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플레이어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1BB30D70" w14:textId="59A68A16" w:rsidR="00DD637A" w:rsidRDefault="00DD637A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410ED7"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플레이어는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HP, MP, SP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세 가지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 자원을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가진다.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HP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몬스터의 공격을 받을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스킬을 사용할 때 소모,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는 달리기 상태일 때 이동 시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소모된다.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MP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가 스킬 소모 값 보다 작으면 스킬을 사용할 수 없다.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SP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가 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>0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이되면 플레이어는 자동으로 걷기</w:t>
      </w:r>
      <w:r w:rsidRPr="00DD637A">
        <w:rPr>
          <w:rFonts w:ascii="맑은 고딕" w:eastAsia="맑은 고딕" w:hAnsi="맑은 고딕"/>
          <w:b/>
          <w:bCs/>
          <w:color w:val="auto"/>
          <w:sz w:val="22"/>
          <w:szCs w:val="24"/>
        </w:rPr>
        <w:t xml:space="preserve"> </w:t>
      </w:r>
      <w:r w:rsidRPr="00DD637A"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>상태가 된다.</w:t>
      </w:r>
    </w:p>
    <w:p w14:paraId="650C5072" w14:textId="6485F12C" w:rsidR="00292F4D" w:rsidRDefault="00292F4D" w:rsidP="00DD637A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  <w:r>
        <w:rPr>
          <w:rFonts w:ascii="맑은 고딕" w:eastAsia="맑은 고딕" w:hAnsi="맑은 고딕" w:hint="eastAsia"/>
          <w:b/>
          <w:bCs/>
          <w:color w:val="auto"/>
          <w:sz w:val="22"/>
          <w:szCs w:val="24"/>
        </w:rPr>
        <w:t xml:space="preserve"> 플레이어는 일정 시간 안에 공격 또는 스킬을 사용하면 콤보 공격을 통한 빠른 공격이 가능해진다.</w:t>
      </w:r>
    </w:p>
    <w:p w14:paraId="01821827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2"/>
          <w:szCs w:val="24"/>
        </w:rPr>
      </w:pPr>
    </w:p>
    <w:p w14:paraId="66606464" w14:textId="5F0783A7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몬스터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3E529661" w14:textId="2B673536" w:rsidR="0036520A" w:rsidRDefault="0036520A" w:rsidP="0036520A">
      <w:pPr>
        <w:pStyle w:val="af2"/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noProof/>
        </w:rPr>
        <w:drawing>
          <wp:inline distT="0" distB="0" distL="0" distR="0" wp14:anchorId="3171274B" wp14:editId="525E9A00">
            <wp:extent cx="4784141" cy="103554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602" cy="104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A8B89" w14:textId="419C803D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elly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비선공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먼저 공격받으면 플레이어를 공격한다.</w:t>
      </w:r>
    </w:p>
    <w:p w14:paraId="3B92D825" w14:textId="0B79ECDF" w:rsidR="008C47DB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C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선공 타입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플레이어와</w:t>
      </w:r>
      <w:r w:rsidR="00CA147C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5</w:t>
      </w:r>
      <w:r w:rsidR="00CA147C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만큼 거리가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가까워지면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공격한다.</w:t>
      </w:r>
    </w:p>
    <w:p w14:paraId="2B50D33A" w14:textId="77777777" w:rsidR="00292F4D" w:rsidRDefault="008C47DB" w:rsidP="008C47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Ninja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중간 보스 몬스터.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</w:p>
    <w:p w14:paraId="37D7CC7A" w14:textId="2AA9FF71" w:rsidR="008C47DB" w:rsidRDefault="005A39F8" w:rsidP="00292F4D">
      <w:pPr>
        <w:pStyle w:val="af2"/>
        <w:ind w:leftChars="0" w:left="180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60%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이하로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플레이어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뒤로 이동하여 공격한다.</w:t>
      </w:r>
    </w:p>
    <w:p w14:paraId="667D8B1B" w14:textId="2E395009" w:rsidR="00292F4D" w:rsidRDefault="008C47DB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oris</w:t>
      </w:r>
      <w:r w:rsidR="00292F4D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: </w:t>
      </w:r>
      <w:r w:rsidR="00292F4D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최종 보스 몬스터.</w:t>
      </w:r>
    </w:p>
    <w:p w14:paraId="67C026B5" w14:textId="51BDE9BF" w:rsidR="00292F4D" w:rsidRPr="00292F4D" w:rsidRDefault="00292F4D" w:rsidP="00292F4D">
      <w:pPr>
        <w:pStyle w:val="af2"/>
        <w:ind w:leftChars="0" w:left="144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H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P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>70%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내려가면 스킬 공격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을,</w:t>
      </w:r>
      <w:r w:rsidR="005A39F8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40%</w:t>
      </w:r>
      <w:r w:rsidR="005A39F8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이하로 내려가면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 순간이동을 하며 공격한다.</w:t>
      </w:r>
    </w:p>
    <w:p w14:paraId="50F866A0" w14:textId="77777777" w:rsidR="000D61B9" w:rsidRDefault="000D61B9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443AC2B" w14:textId="1C089C83" w:rsidR="000971DB" w:rsidRDefault="00E76A80" w:rsidP="000971DB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씬</w:t>
      </w: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1BA1985" w14:textId="75B761C4" w:rsidR="006E5570" w:rsidRPr="006E5570" w:rsidRDefault="006E5570" w:rsidP="006E557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noProof/>
        </w:rPr>
        <w:drawing>
          <wp:inline distT="0" distB="0" distL="0" distR="0" wp14:anchorId="172E80FC" wp14:editId="413858C7">
            <wp:extent cx="5943600" cy="3162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C3B4" w14:textId="08B1A2AA" w:rsidR="000971DB" w:rsidRPr="000971DB" w:rsidRDefault="000971DB" w:rsidP="000971DB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MENU :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 w:rsidRPr="000971DB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할 수 있다</w:t>
      </w:r>
      <w:r w:rsidRP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72C971B6" w14:textId="578D57AC" w:rsidR="00292F4D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 시 시작하는 마을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2D83115C" w14:textId="63275837" w:rsidR="000D61B9" w:rsidRDefault="000D61B9" w:rsidP="00292F4D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TORE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플레이어가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NPC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를 통해 아이템을 구입할 수 있는 상점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69D4C7C9" w14:textId="2C09B4E9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F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IELD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J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elly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00B2397A" w14:textId="68C97F65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UNGEON : Cow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와 중간 보스인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Ninja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178C6188" w14:textId="19FBBF44" w:rsidR="000D61B9" w:rsidRDefault="000D61B9" w:rsidP="000D61B9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OSS :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최종 보스인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Boris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있는 던전</w:t>
      </w:r>
      <w:r w:rsidR="000971DB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이다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.</w:t>
      </w:r>
    </w:p>
    <w:p w14:paraId="576F55B5" w14:textId="77777777" w:rsidR="000D61B9" w:rsidRPr="000D61B9" w:rsidRDefault="000D61B9" w:rsidP="000D61B9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394810F" w14:textId="77777777" w:rsidR="006E5570" w:rsidRDefault="006E557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783BA92B" w14:textId="46A92F9D" w:rsidR="00E76A80" w:rsidRDefault="00E76A80" w:rsidP="00E76A8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 w:rsidRPr="00E76A80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lastRenderedPageBreak/>
        <w:t>[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 </w:t>
      </w:r>
      <w:r w:rsidR="001F1F85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게임 진행</w:t>
      </w:r>
      <w:r w:rsidRPr="00E76A80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]</w:t>
      </w:r>
    </w:p>
    <w:p w14:paraId="2E78F666" w14:textId="6925D151" w:rsidR="000D61B9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M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ENU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‘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게임 시작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’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버튼을 통해서 게임을 시작한다.</w:t>
      </w:r>
    </w:p>
    <w:p w14:paraId="6ADBF547" w14:textId="54B14916" w:rsidR="000971DB" w:rsidRPr="000971DB" w:rsidRDefault="000971DB" w:rsidP="000971DB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씬에서 게임을 시작하며,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TOWN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에서는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STORE, FIELD, DUNGEON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으로 이동할 수 있다.</w:t>
      </w:r>
    </w:p>
    <w:p w14:paraId="681C3618" w14:textId="06BCE028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두 명의 플레이어가 모두 접속해야 던전으로 이동할 수 있다.</w:t>
      </w:r>
    </w:p>
    <w:p w14:paraId="6E69BBA5" w14:textId="1FD697B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TORE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에서 플레이어는 장비를 사고팔 수 있다.</w:t>
      </w:r>
    </w:p>
    <w:p w14:paraId="06878581" w14:textId="304DBEEA" w:rsidR="000971DB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T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OWN -&gt; DUNGEON -&gt; BOSS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씬으로 이동하며 몬스터와 보스를 잡고 게임을 클리어한다.</w:t>
      </w:r>
    </w:p>
    <w:p w14:paraId="31A1DC65" w14:textId="2AE212B0" w:rsidR="00A729C3" w:rsidRDefault="000971DB" w:rsidP="000D61B9">
      <w:pPr>
        <w:pStyle w:val="af2"/>
        <w:numPr>
          <w:ilvl w:val="0"/>
          <w:numId w:val="25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두 명의 플레이어 모두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HP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가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0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이되면 게임을 처음부터 시작한다.</w:t>
      </w:r>
    </w:p>
    <w:p w14:paraId="3DF3A62E" w14:textId="77777777" w:rsidR="00A729C3" w:rsidRDefault="00A729C3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br w:type="page"/>
      </w:r>
    </w:p>
    <w:p w14:paraId="47C17548" w14:textId="4B3A9AD2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>High Level Design</w:t>
      </w:r>
    </w:p>
    <w:p w14:paraId="22525284" w14:textId="09FD6073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69D792" wp14:editId="6258CDE4">
                <wp:simplePos x="0" y="0"/>
                <wp:positionH relativeFrom="column">
                  <wp:posOffset>5162550</wp:posOffset>
                </wp:positionH>
                <wp:positionV relativeFrom="paragraph">
                  <wp:posOffset>1764665</wp:posOffset>
                </wp:positionV>
                <wp:extent cx="0" cy="2413000"/>
                <wp:effectExtent l="76200" t="0" r="57150" b="63500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D0AC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406.5pt;margin-top:138.95pt;width:0;height:1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626371" wp14:editId="7971A3ED">
            <wp:extent cx="5778500" cy="374738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6446" cy="37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720E" w14:textId="77777777" w:rsidR="009F5994" w:rsidRDefault="009F5994" w:rsidP="009F5994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6938D2D1" w14:textId="139C0B9E" w:rsidR="00A729C3" w:rsidRDefault="009F5994" w:rsidP="008F42FC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noProof/>
        </w:rPr>
        <w:drawing>
          <wp:inline distT="0" distB="0" distL="0" distR="0" wp14:anchorId="64B1CC1D" wp14:editId="2D148BD8">
            <wp:extent cx="5943600" cy="3286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303" w14:textId="70633D7D" w:rsidR="00C8360B" w:rsidRDefault="00A729C3" w:rsidP="00C8360B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ow Level Design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- </w:t>
      </w:r>
      <w:r w:rsid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</w:t>
      </w:r>
      <w:r w:rsidR="00C8360B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C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lient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패킷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구조체 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 xml:space="preserve">/ 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="00C8360B" w:rsidRPr="00C8360B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  <w:t>&amp;</w:t>
      </w:r>
      <w:r w:rsidR="00C8360B"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281E28F1" w14:textId="460EEEC4" w:rsidR="00994209" w:rsidRPr="00994209" w:rsidRDefault="00994209" w:rsidP="00994209">
      <w:pPr>
        <w:pStyle w:val="af2"/>
        <w:numPr>
          <w:ilvl w:val="0"/>
          <w:numId w:val="28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  <w:lang w:val="ko-KR"/>
        </w:rPr>
      </w:pP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 xml:space="preserve">클라이언트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7934BC4" w14:textId="77777777" w:rsidTr="006D65FE">
        <w:tc>
          <w:tcPr>
            <w:tcW w:w="8494" w:type="dxa"/>
          </w:tcPr>
          <w:p w14:paraId="274F483E" w14:textId="4C674B91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서버로부터 받는 패킷입니다.</w:t>
            </w:r>
          </w:p>
        </w:tc>
      </w:tr>
      <w:tr w:rsidR="00994209" w:rsidRPr="00764C09" w14:paraId="6DD1E97C" w14:textId="77777777" w:rsidTr="006D65FE">
        <w:tc>
          <w:tcPr>
            <w:tcW w:w="8494" w:type="dxa"/>
          </w:tcPr>
          <w:p w14:paraId="69E4B89F" w14:textId="7777777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cl_recv</w:t>
            </w:r>
          </w:p>
          <w:p w14:paraId="58CE5E7E" w14:textId="4C90CBBC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4853662" w14:textId="59C9470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7584118F" w14:textId="6351214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66A2917C" w14:textId="4DF4DEFB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05B429AD" w14:textId="1B4BE8CD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BAF8D57" w14:textId="7CC5C26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48CE24FC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276DC46B" w14:textId="67FC5EDE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391513CA" w14:textId="713DFB5F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78A4FAD4" w14:textId="6C5EEC0C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6C379E09" w14:textId="03F43250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CB6A566" w14:textId="469756B1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75F403B5" w14:textId="23242EEA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1BD3A70A" w14:textId="56895052" w:rsidR="00C56AFE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</w:t>
            </w:r>
            <w:r w:rsidR="00C56AFE">
              <w:rPr>
                <w:rFonts w:asciiTheme="minorHAnsi" w:eastAsiaTheme="minorHAnsi"/>
                <w:szCs w:val="20"/>
              </w:rPr>
              <w:t>;</w:t>
            </w:r>
          </w:p>
          <w:p w14:paraId="346BEA37" w14:textId="3345A83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>STANCE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2B0519AC" w14:textId="49BA4099" w:rsidR="00C56AFE" w:rsidRDefault="00C56AFE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6CDB4ED3" w14:textId="2FD17E3E" w:rsidR="00C56AFE" w:rsidRPr="00C56AFE" w:rsidRDefault="00A74D08" w:rsidP="00A74D08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706856AC" w14:textId="6A99E470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AF139F5" w14:textId="6A606658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994209" w:rsidRPr="007C4FB9" w14:paraId="2A2FBB41" w14:textId="77777777" w:rsidTr="006D65FE">
        <w:tc>
          <w:tcPr>
            <w:tcW w:w="8494" w:type="dxa"/>
          </w:tcPr>
          <w:p w14:paraId="1DD25C68" w14:textId="6EA677FC" w:rsidR="00994209" w:rsidRPr="007C4FB9" w:rsidRDefault="00994209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클라이언트가 서버로 보내는 패킷입니다.</w:t>
            </w:r>
          </w:p>
        </w:tc>
      </w:tr>
      <w:tr w:rsidR="00994209" w:rsidRPr="00764C09" w14:paraId="0B2E2119" w14:textId="77777777" w:rsidTr="006D65FE">
        <w:tc>
          <w:tcPr>
            <w:tcW w:w="8494" w:type="dxa"/>
          </w:tcPr>
          <w:p w14:paraId="042F6C4E" w14:textId="54E91BE7" w:rsidR="00994209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504702">
              <w:rPr>
                <w:rFonts w:asciiTheme="minorHAnsi" w:eastAsiaTheme="minorHAnsi"/>
                <w:color w:val="249C91"/>
                <w:szCs w:val="20"/>
              </w:rPr>
              <w:t>cl_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A5AAEF3" w14:textId="77777777" w:rsidR="00994209" w:rsidRPr="00CD36EF" w:rsidRDefault="00994209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38CC6668" w14:textId="77777777" w:rsidR="00994209" w:rsidRPr="00994209" w:rsidRDefault="00994209" w:rsidP="00994209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34B7B94E" w14:textId="77777777" w:rsidR="009942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1314B99" w14:textId="458C5C24" w:rsidR="00994209" w:rsidRPr="00764C09" w:rsidRDefault="00994209" w:rsidP="00994209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0F432440" w14:textId="7AD98B22" w:rsidR="00994209" w:rsidRDefault="00994209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06BB814E" w14:textId="007A99F0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6205DBA2" w14:textId="77777777" w:rsidTr="006D65FE">
        <w:tc>
          <w:tcPr>
            <w:tcW w:w="8494" w:type="dxa"/>
          </w:tcPr>
          <w:p w14:paraId="3E97D652" w14:textId="42794C9E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플레이어와 몬스터의 애니메이션을 재생하기위한 구조체입니다.</w:t>
            </w:r>
          </w:p>
        </w:tc>
      </w:tr>
      <w:tr w:rsidR="008555F0" w:rsidRPr="00764C09" w14:paraId="13E1D49D" w14:textId="77777777" w:rsidTr="006D65FE">
        <w:tc>
          <w:tcPr>
            <w:tcW w:w="8494" w:type="dxa"/>
          </w:tcPr>
          <w:p w14:paraId="15C7B982" w14:textId="0FF837AD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tagFrame</w:t>
            </w:r>
          </w:p>
          <w:p w14:paraId="2A247A08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D394294" w14:textId="42ECEB80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iFrameStart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38BBEEB9" w14:textId="7F6ADD8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iFrameEnd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1CC20993" w14:textId="41C276DD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int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iScene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5AF60220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</w:p>
          <w:p w14:paraId="2ABC6888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dwOldTime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896F976" w14:textId="5C56D3E0" w:rsidR="008555F0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="맑은 고딕" w:eastAsia="맑은 고딕" w:hAnsi="맑은 고딕" w:cs="맑은 고딕"/>
                <w:color w:val="0070C0"/>
                <w:szCs w:val="20"/>
              </w:rPr>
            </w:pP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ab/>
              <w:t xml:space="preserve">DWORD </w:t>
            </w:r>
            <w:r w:rsidRPr="008555F0">
              <w:rPr>
                <w:rFonts w:asciiTheme="minorHAnsi" w:eastAsiaTheme="minorHAnsi" w:hint="eastAsia"/>
                <w:color w:val="auto"/>
                <w:szCs w:val="20"/>
              </w:rPr>
              <w:t>dwFrameSpd</w:t>
            </w:r>
            <w:r w:rsidRPr="008555F0">
              <w:rPr>
                <w:rFonts w:asciiTheme="minorHAnsi" w:eastAsiaTheme="minorHAnsi" w:hint="eastAsia"/>
                <w:color w:val="0070C0"/>
                <w:szCs w:val="20"/>
              </w:rPr>
              <w:t>;</w:t>
            </w:r>
          </w:p>
          <w:p w14:paraId="0AF92A8B" w14:textId="22476914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7A703B17" w14:textId="3DBBFE6E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520FD39A" w14:textId="77777777" w:rsidTr="006D65FE">
        <w:tc>
          <w:tcPr>
            <w:tcW w:w="8494" w:type="dxa"/>
          </w:tcPr>
          <w:p w14:paraId="1394E487" w14:textId="4502AEF9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충돌박스를 구성하는 구조체입니다.</w:t>
            </w:r>
          </w:p>
        </w:tc>
      </w:tr>
      <w:tr w:rsidR="008555F0" w:rsidRPr="00764C09" w14:paraId="767197C9" w14:textId="77777777" w:rsidTr="006D65FE">
        <w:tc>
          <w:tcPr>
            <w:tcW w:w="8494" w:type="dxa"/>
          </w:tcPr>
          <w:p w14:paraId="44359C81" w14:textId="3FA8AD07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tag</w:t>
            </w:r>
            <w:r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C</w:t>
            </w:r>
            <w:r>
              <w:rPr>
                <w:rFonts w:ascii="맑은 고딕" w:eastAsia="맑은 고딕" w:hAnsi="맑은 고딕" w:cs="맑은 고딕"/>
                <w:color w:val="229E80"/>
                <w:szCs w:val="20"/>
              </w:rPr>
              <w:t>ollInfo</w:t>
            </w:r>
          </w:p>
          <w:p w14:paraId="57C1C75F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1A61045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16F0BC3A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fCY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2C71B425" w14:textId="77777777" w:rsidR="008555F0" w:rsidRPr="008555F0" w:rsidRDefault="008555F0" w:rsidP="008555F0">
            <w:pPr>
              <w:pStyle w:val="af3"/>
              <w:spacing w:line="256" w:lineRule="auto"/>
              <w:rPr>
                <w:rFonts w:asciiTheme="minorHAnsi" w:eastAsiaTheme="minorHAnsi"/>
                <w:color w:val="0070C0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fX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</w:p>
          <w:p w14:paraId="6EA475A2" w14:textId="77777777" w:rsidR="00A74D08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  <w:t>float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auto"/>
                <w:szCs w:val="20"/>
              </w:rPr>
              <w:t>fY</w:t>
            </w:r>
            <w:r w:rsidRPr="008555F0">
              <w:rPr>
                <w:rFonts w:asciiTheme="minorHAnsi" w:eastAsiaTheme="minorHAnsi"/>
                <w:color w:val="0070C0"/>
                <w:szCs w:val="20"/>
              </w:rPr>
              <w:t>;</w:t>
            </w:r>
            <w:r w:rsidRPr="00CD36EF">
              <w:rPr>
                <w:rFonts w:asciiTheme="minorHAnsi" w:eastAsiaTheme="minorHAnsi"/>
                <w:szCs w:val="20"/>
              </w:rPr>
              <w:t>}</w:t>
            </w:r>
          </w:p>
          <w:p w14:paraId="67886402" w14:textId="12E4CD4B" w:rsidR="008555F0" w:rsidRPr="00764C09" w:rsidRDefault="008555F0" w:rsidP="008555F0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;</w:t>
            </w:r>
          </w:p>
        </w:tc>
      </w:tr>
    </w:tbl>
    <w:p w14:paraId="701C9534" w14:textId="77777777" w:rsidR="008555F0" w:rsidRDefault="008555F0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p w14:paraId="5EF7AAE5" w14:textId="77777777" w:rsidR="00994209" w:rsidRDefault="00994209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71C8A520" w14:textId="43846539" w:rsidR="00C8360B" w:rsidRPr="00994209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Server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="00540B81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패킷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구조체</w:t>
      </w:r>
      <w:r w:rsidRPr="00994209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 xml:space="preserve"> 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/ 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매크로</w:t>
      </w:r>
      <w:r w:rsidRPr="00994209"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>&amp;</w:t>
      </w:r>
      <w:r w:rsidRPr="00C8360B"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  <w:lang w:val="ko-KR"/>
        </w:rPr>
        <w:t>전역변수</w:t>
      </w:r>
    </w:p>
    <w:p w14:paraId="59017141" w14:textId="34C10940" w:rsidR="00C56AFE" w:rsidRPr="00994209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ab/>
        <w:t xml:space="preserve">1)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서버 전용 패킷</w:t>
      </w: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111D475B" w14:textId="77777777" w:rsidTr="006D65FE">
        <w:tc>
          <w:tcPr>
            <w:tcW w:w="8494" w:type="dxa"/>
          </w:tcPr>
          <w:p w14:paraId="2762B743" w14:textId="13E4BBBC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클라이언트로부터 받는 패킷입니다.</w:t>
            </w:r>
          </w:p>
        </w:tc>
      </w:tr>
      <w:tr w:rsidR="00C56AFE" w:rsidRPr="00764C09" w14:paraId="5DA9E587" w14:textId="77777777" w:rsidTr="006D65FE">
        <w:tc>
          <w:tcPr>
            <w:tcW w:w="8494" w:type="dxa"/>
          </w:tcPr>
          <w:p w14:paraId="2B472283" w14:textId="4C77C61F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8555F0">
              <w:rPr>
                <w:rFonts w:asciiTheme="minorHAnsi" w:eastAsiaTheme="minorEastAsia"/>
                <w:color w:val="229E80"/>
                <w:szCs w:val="20"/>
              </w:rPr>
              <w:t>v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recv</w:t>
            </w:r>
          </w:p>
          <w:p w14:paraId="6303B4C2" w14:textId="77777777" w:rsidR="00C56AFE" w:rsidRPr="00CD36EF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7F788AF2" w14:textId="7777777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4E776CB6" w14:textId="77777777" w:rsidR="00C56AFE" w:rsidRDefault="00C56AFE" w:rsidP="00C56A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char </w:t>
            </w:r>
            <w:r w:rsidRPr="00994209">
              <w:rPr>
                <w:rFonts w:asciiTheme="minorHAnsi" w:eastAsiaTheme="minorHAnsi"/>
                <w:szCs w:val="20"/>
              </w:rPr>
              <w:t>input;</w:t>
            </w:r>
          </w:p>
          <w:p w14:paraId="75E7EE32" w14:textId="56925343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59D76580" w14:textId="77777777" w:rsidR="00C56AFE" w:rsidRDefault="00C56AFE" w:rsidP="00A74D08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C56AFE" w:rsidRPr="007C4FB9" w14:paraId="2422D32E" w14:textId="77777777" w:rsidTr="006D65FE">
        <w:tc>
          <w:tcPr>
            <w:tcW w:w="8494" w:type="dxa"/>
          </w:tcPr>
          <w:p w14:paraId="375DCA33" w14:textId="2D5A7EAA" w:rsidR="00C56AFE" w:rsidRPr="007C4FB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t>서버가 클라이언트로 보내는 패킷입니다.</w:t>
            </w:r>
          </w:p>
        </w:tc>
      </w:tr>
      <w:tr w:rsidR="00C56AFE" w:rsidRPr="00764C09" w14:paraId="6419363D" w14:textId="77777777" w:rsidTr="006D65FE">
        <w:tc>
          <w:tcPr>
            <w:tcW w:w="8494" w:type="dxa"/>
          </w:tcPr>
          <w:p w14:paraId="670C5E94" w14:textId="1938764B" w:rsidR="00C56AFE" w:rsidRDefault="00C56AFE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>sv_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send</w:t>
            </w:r>
          </w:p>
          <w:p w14:paraId="253F3C80" w14:textId="273B17DE" w:rsidR="00C56AFE" w:rsidRPr="00C56AFE" w:rsidRDefault="00C56AFE" w:rsidP="00C56AFE">
            <w:pPr>
              <w:pStyle w:val="af3"/>
              <w:wordWrap/>
              <w:spacing w:line="256" w:lineRule="auto"/>
              <w:rPr>
                <w:rFonts w:asciiTheme="minorHAnsi" w:eastAsiaTheme="minorEastAsia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6A3BCA31" w14:textId="77777777" w:rsidR="00C56AFE" w:rsidRPr="00994209" w:rsidRDefault="00C56AFE" w:rsidP="00C56AFE">
            <w:pPr>
              <w:pStyle w:val="af3"/>
              <w:spacing w:line="256" w:lineRule="auto"/>
              <w:ind w:firstLineChars="400" w:firstLine="8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2C8A2DA" w14:textId="12DD0C29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cx;</w:t>
            </w:r>
          </w:p>
          <w:p w14:paraId="361C51FF" w14:textId="45283CC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cy;</w:t>
            </w:r>
          </w:p>
          <w:p w14:paraId="77828471" w14:textId="33AFE3B3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x;</w:t>
            </w:r>
          </w:p>
          <w:p w14:paraId="651FD6F7" w14:textId="7DBF223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y;</w:t>
            </w:r>
          </w:p>
          <w:p w14:paraId="11869B93" w14:textId="2890902B" w:rsidR="00C56AFE" w:rsidRPr="00994209" w:rsidRDefault="00C56AFE" w:rsidP="00C56AFE">
            <w:pPr>
              <w:pStyle w:val="af3"/>
              <w:spacing w:line="256" w:lineRule="auto"/>
              <w:ind w:firstLineChars="100" w:firstLine="200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249C91"/>
                <w:szCs w:val="20"/>
              </w:rPr>
              <w:t>wstring</w:t>
            </w:r>
            <w:r w:rsidRPr="00994209">
              <w:rPr>
                <w:rFonts w:asciiTheme="minorHAnsi" w:eastAsiaTheme="minorHAnsi"/>
                <w:szCs w:val="20"/>
              </w:rPr>
              <w:tab/>
              <w:t>name;</w:t>
            </w:r>
          </w:p>
          <w:p w14:paraId="740B01B5" w14:textId="4CF78295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level;</w:t>
            </w:r>
          </w:p>
          <w:p w14:paraId="654D7C81" w14:textId="4E597A7A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hp;</w:t>
            </w:r>
          </w:p>
          <w:p w14:paraId="68AE5586" w14:textId="59BC66D2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mp;</w:t>
            </w:r>
          </w:p>
          <w:p w14:paraId="0313EEC5" w14:textId="2BC1719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sp;</w:t>
            </w:r>
          </w:p>
          <w:p w14:paraId="2EBB9D10" w14:textId="372F6587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att;</w:t>
            </w:r>
          </w:p>
          <w:p w14:paraId="6E8529B5" w14:textId="3056C44F" w:rsidR="00C56AFE" w:rsidRPr="00994209" w:rsidRDefault="00C56AFE" w:rsidP="00C56A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float </w:t>
            </w:r>
            <w:r w:rsidRPr="00994209">
              <w:rPr>
                <w:rFonts w:asciiTheme="minorHAnsi" w:eastAsiaTheme="minorHAnsi"/>
                <w:szCs w:val="20"/>
              </w:rPr>
              <w:t>speed;</w:t>
            </w:r>
          </w:p>
          <w:p w14:paraId="64F5C6AC" w14:textId="43D3A8A0" w:rsidR="00A74D08" w:rsidRPr="00A74D08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>
              <w:rPr>
                <w:rFonts w:asciiTheme="minorHAnsi" w:eastAsiaTheme="minorHAnsi"/>
                <w:szCs w:val="20"/>
              </w:rPr>
              <w:t xml:space="preserve"> </w:t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int </w:t>
            </w:r>
            <w:r w:rsidRPr="00994209">
              <w:rPr>
                <w:rFonts w:asciiTheme="minorHAnsi" w:eastAsiaTheme="minorHAnsi"/>
                <w:szCs w:val="20"/>
              </w:rPr>
              <w:t>exp;</w:t>
            </w:r>
          </w:p>
          <w:p w14:paraId="2A547BE2" w14:textId="77777777" w:rsidR="00C56AFE" w:rsidRPr="00994209" w:rsidRDefault="00C56AFE" w:rsidP="00C56AFE">
            <w:pPr>
              <w:pStyle w:val="af3"/>
              <w:spacing w:line="256" w:lineRule="auto"/>
              <w:ind w:firstLineChars="350" w:firstLine="700"/>
              <w:rPr>
                <w:rFonts w:asciiTheme="minorHAnsi" w:eastAsiaTheme="minorHAnsi"/>
                <w:szCs w:val="20"/>
              </w:rPr>
            </w:pP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STANCE </w:t>
            </w:r>
            <w:r>
              <w:rPr>
                <w:rFonts w:asciiTheme="minorHAnsi" w:eastAsiaTheme="minorHAnsi"/>
                <w:szCs w:val="20"/>
              </w:rPr>
              <w:t>stance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6EC5838C" w14:textId="29F8CA6F" w:rsidR="00C56AFE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Pr="008555F0">
              <w:rPr>
                <w:rFonts w:asciiTheme="minorHAnsi" w:eastAsiaTheme="minorHAnsi"/>
                <w:color w:val="229E80"/>
                <w:szCs w:val="20"/>
              </w:rPr>
              <w:t xml:space="preserve">SKILL_STATE </w:t>
            </w:r>
            <w:r>
              <w:rPr>
                <w:rFonts w:asciiTheme="minorHAnsi" w:eastAsiaTheme="minorHAnsi"/>
                <w:szCs w:val="20"/>
              </w:rPr>
              <w:t>skill;</w:t>
            </w:r>
          </w:p>
          <w:p w14:paraId="487AC2AA" w14:textId="7CE9AA3F" w:rsidR="00A74D08" w:rsidRPr="00C56AFE" w:rsidRDefault="00A74D08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29E80"/>
                <w:szCs w:val="20"/>
              </w:rPr>
              <w:t xml:space="preserve">DIR </w:t>
            </w:r>
            <w:r>
              <w:rPr>
                <w:rFonts w:asciiTheme="minorHAnsi" w:eastAsiaTheme="minorEastAsia"/>
                <w:szCs w:val="20"/>
              </w:rPr>
              <w:t>dir;</w:t>
            </w:r>
          </w:p>
          <w:p w14:paraId="0600B480" w14:textId="77777777" w:rsidR="00C56AFE" w:rsidRPr="00764C09" w:rsidRDefault="00C56AFE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5C74BC1" w14:textId="131E0C4B" w:rsidR="007B4BD2" w:rsidRDefault="007B4BD2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2CA59C3" w14:textId="27E25061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3032581B" w14:textId="166ADD80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1CC03B3D" w14:textId="77777777" w:rsidR="00A74D08" w:rsidRDefault="00A74D08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tbl>
      <w:tblPr>
        <w:tblStyle w:val="af4"/>
        <w:tblW w:w="0" w:type="auto"/>
        <w:tblInd w:w="800" w:type="dxa"/>
        <w:tblLook w:val="04A0" w:firstRow="1" w:lastRow="0" w:firstColumn="1" w:lastColumn="0" w:noHBand="0" w:noVBand="1"/>
      </w:tblPr>
      <w:tblGrid>
        <w:gridCol w:w="8494"/>
      </w:tblGrid>
      <w:tr w:rsidR="008555F0" w:rsidRPr="007C4FB9" w14:paraId="0ADC733C" w14:textId="77777777" w:rsidTr="006D65FE">
        <w:tc>
          <w:tcPr>
            <w:tcW w:w="8494" w:type="dxa"/>
          </w:tcPr>
          <w:p w14:paraId="3D94A721" w14:textId="639A10A6" w:rsidR="008555F0" w:rsidRPr="007C4FB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b/>
                <w:szCs w:val="20"/>
              </w:rPr>
            </w:pPr>
            <w:r>
              <w:rPr>
                <w:rFonts w:ascii="맑은 고딕" w:eastAsia="맑은 고딕" w:hAnsi="맑은 고딕" w:cs="맑은 고딕" w:hint="eastAsia"/>
                <w:b/>
                <w:szCs w:val="20"/>
              </w:rPr>
              <w:lastRenderedPageBreak/>
              <w:t>서버에서 관리하는 클라이언트 객</w:t>
            </w:r>
            <w:r w:rsidR="007B4BD2">
              <w:rPr>
                <w:rFonts w:ascii="맑은 고딕" w:eastAsia="맑은 고딕" w:hAnsi="맑은 고딕" w:cs="맑은 고딕" w:hint="eastAsia"/>
                <w:b/>
                <w:szCs w:val="20"/>
              </w:rPr>
              <w:t>체 구조체</w:t>
            </w:r>
          </w:p>
        </w:tc>
      </w:tr>
      <w:tr w:rsidR="008555F0" w:rsidRPr="00764C09" w14:paraId="7426DB88" w14:textId="77777777" w:rsidTr="006D65FE">
        <w:tc>
          <w:tcPr>
            <w:tcW w:w="8494" w:type="dxa"/>
          </w:tcPr>
          <w:p w14:paraId="463D7AE5" w14:textId="15CDD979" w:rsidR="008555F0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struct </w:t>
            </w:r>
            <w:r w:rsidR="007B4BD2" w:rsidRPr="007B4BD2">
              <w:rPr>
                <w:rFonts w:ascii="맑은 고딕" w:eastAsia="맑은 고딕" w:hAnsi="맑은 고딕" w:cs="맑은 고딕" w:hint="eastAsia"/>
                <w:color w:val="229E80"/>
                <w:szCs w:val="20"/>
              </w:rPr>
              <w:t>s</w:t>
            </w:r>
            <w:r w:rsidR="007B4BD2" w:rsidRPr="007B4BD2">
              <w:rPr>
                <w:rFonts w:ascii="맑은 고딕" w:eastAsia="맑은 고딕" w:hAnsi="맑은 고딕" w:cs="맑은 고딕"/>
                <w:color w:val="229E80"/>
                <w:szCs w:val="20"/>
              </w:rPr>
              <w:t>ocket_info</w:t>
            </w:r>
          </w:p>
          <w:p w14:paraId="3FA08293" w14:textId="77777777" w:rsidR="008555F0" w:rsidRPr="00CD36EF" w:rsidRDefault="008555F0" w:rsidP="006D65FE">
            <w:pPr>
              <w:pStyle w:val="af3"/>
              <w:wordWrap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{</w:t>
            </w:r>
          </w:p>
          <w:p w14:paraId="0BBE2403" w14:textId="6C6C82A8" w:rsidR="008555F0" w:rsidRDefault="008555F0" w:rsidP="006D65FE">
            <w:pPr>
              <w:pStyle w:val="af3"/>
              <w:spacing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ab/>
            </w:r>
            <w:r w:rsidRPr="00994209">
              <w:rPr>
                <w:rFonts w:asciiTheme="minorHAnsi" w:eastAsiaTheme="minorHAnsi"/>
                <w:color w:val="0070C0"/>
                <w:szCs w:val="20"/>
              </w:rPr>
              <w:t xml:space="preserve">bool </w:t>
            </w:r>
            <w:r w:rsidRPr="00994209">
              <w:rPr>
                <w:rFonts w:asciiTheme="minorHAnsi" w:eastAsiaTheme="minorHAnsi"/>
                <w:szCs w:val="20"/>
              </w:rPr>
              <w:t>is_connected;</w:t>
            </w:r>
          </w:p>
          <w:p w14:paraId="19DD5601" w14:textId="6F171E1E" w:rsidR="00A74D08" w:rsidRPr="00A74D08" w:rsidRDefault="00A74D08" w:rsidP="006D65FE">
            <w:pPr>
              <w:pStyle w:val="af3"/>
              <w:spacing w:line="256" w:lineRule="auto"/>
              <w:rPr>
                <w:rFonts w:asciiTheme="minorHAnsi" w:eastAsiaTheme="minorEastAsia"/>
                <w:szCs w:val="20"/>
              </w:rPr>
            </w:pPr>
            <w:r>
              <w:rPr>
                <w:rFonts w:asciiTheme="minorHAnsi" w:eastAsiaTheme="minorEastAsia" w:hint="eastAsia"/>
                <w:szCs w:val="20"/>
              </w:rPr>
              <w:t xml:space="preserve"> </w:t>
            </w:r>
            <w:r>
              <w:rPr>
                <w:rFonts w:asciiTheme="minorHAnsi" w:eastAsiaTheme="minorEastAsia"/>
                <w:szCs w:val="20"/>
              </w:rPr>
              <w:t xml:space="preserve">            </w:t>
            </w:r>
            <w:r w:rsidRPr="00A74D08">
              <w:rPr>
                <w:rFonts w:asciiTheme="minorHAnsi" w:eastAsiaTheme="minorEastAsia"/>
                <w:color w:val="2E74B5" w:themeColor="accent1" w:themeShade="BF"/>
                <w:szCs w:val="20"/>
              </w:rPr>
              <w:t xml:space="preserve">int </w:t>
            </w:r>
            <w:r>
              <w:rPr>
                <w:rFonts w:asciiTheme="minorHAnsi" w:eastAsiaTheme="minorEastAsia"/>
                <w:szCs w:val="20"/>
              </w:rPr>
              <w:t>sock_number;</w:t>
            </w:r>
          </w:p>
          <w:p w14:paraId="18783C11" w14:textId="2CA9B83B" w:rsidR="008555F0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994209">
              <w:rPr>
                <w:rFonts w:asciiTheme="minorHAnsi" w:eastAsiaTheme="minorHAnsi"/>
                <w:szCs w:val="20"/>
              </w:rPr>
              <w:tab/>
            </w:r>
            <w:r w:rsidR="007B4BD2" w:rsidRPr="007B4BD2">
              <w:rPr>
                <w:rFonts w:asciiTheme="minorHAnsi" w:eastAsiaTheme="minorHAnsi"/>
                <w:color w:val="229E80"/>
                <w:szCs w:val="20"/>
              </w:rPr>
              <w:t xml:space="preserve">SOCKET </w:t>
            </w:r>
            <w:r w:rsidR="007B4BD2">
              <w:rPr>
                <w:rFonts w:asciiTheme="minorHAnsi" w:eastAsiaTheme="minorHAnsi"/>
                <w:szCs w:val="20"/>
              </w:rPr>
              <w:t>sock</w:t>
            </w:r>
            <w:r w:rsidRPr="00994209">
              <w:rPr>
                <w:rFonts w:asciiTheme="minorHAnsi" w:eastAsiaTheme="minorHAnsi"/>
                <w:szCs w:val="20"/>
              </w:rPr>
              <w:t>;</w:t>
            </w:r>
          </w:p>
          <w:p w14:paraId="060D872E" w14:textId="493F56B5" w:rsid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v_recv  </w:t>
            </w:r>
            <w:r>
              <w:rPr>
                <w:rFonts w:asciiTheme="minorHAnsi" w:eastAsiaTheme="minorEastAsia"/>
                <w:szCs w:val="20"/>
              </w:rPr>
              <w:t>recv_packet;</w:t>
            </w:r>
          </w:p>
          <w:p w14:paraId="4072790E" w14:textId="1DEE368C" w:rsidR="007B4BD2" w:rsidRPr="007B4BD2" w:rsidRDefault="007B4BD2" w:rsidP="007B4BD2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ind w:firstLineChars="350" w:firstLine="700"/>
              <w:rPr>
                <w:rFonts w:asciiTheme="minorHAnsi" w:eastAsiaTheme="minorEastAsia"/>
                <w:szCs w:val="20"/>
              </w:rPr>
            </w:pPr>
            <w:r w:rsidRPr="007B4BD2">
              <w:rPr>
                <w:rFonts w:asciiTheme="minorHAnsi" w:eastAsiaTheme="minorEastAsia" w:hint="eastAsia"/>
                <w:color w:val="229E80"/>
                <w:szCs w:val="20"/>
              </w:rPr>
              <w:t>s</w:t>
            </w:r>
            <w:r w:rsidRPr="007B4BD2">
              <w:rPr>
                <w:rFonts w:asciiTheme="minorHAnsi" w:eastAsiaTheme="minorEastAsia"/>
                <w:color w:val="229E80"/>
                <w:szCs w:val="20"/>
              </w:rPr>
              <w:t xml:space="preserve">v_send </w:t>
            </w:r>
            <w:r>
              <w:rPr>
                <w:rFonts w:asciiTheme="minorHAnsi" w:eastAsiaTheme="minorEastAsia"/>
                <w:szCs w:val="20"/>
              </w:rPr>
              <w:t>send_packet;</w:t>
            </w:r>
          </w:p>
          <w:p w14:paraId="57A51BC3" w14:textId="77777777" w:rsidR="008555F0" w:rsidRPr="00764C09" w:rsidRDefault="008555F0" w:rsidP="006D65FE">
            <w:pPr>
              <w:pStyle w:val="af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after="160" w:line="256" w:lineRule="auto"/>
              <w:rPr>
                <w:rFonts w:asciiTheme="minorHAnsi" w:eastAsiaTheme="minorHAnsi"/>
                <w:szCs w:val="20"/>
              </w:rPr>
            </w:pPr>
            <w:r w:rsidRPr="00CD36EF">
              <w:rPr>
                <w:rFonts w:asciiTheme="minorHAnsi" w:eastAsiaTheme="minorHAnsi"/>
                <w:szCs w:val="20"/>
              </w:rPr>
              <w:t>};</w:t>
            </w:r>
          </w:p>
        </w:tc>
      </w:tr>
    </w:tbl>
    <w:p w14:paraId="6A2994C3" w14:textId="77777777" w:rsidR="008555F0" w:rsidRDefault="008555F0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4B483C3D" w14:textId="66C0B312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9A2B207" w14:textId="77777777" w:rsidR="001308C1" w:rsidRDefault="001308C1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</w:p>
    <w:p w14:paraId="060D1CAE" w14:textId="00A8EF01" w:rsidR="008555F0" w:rsidRPr="00994209" w:rsidRDefault="008555F0" w:rsidP="008555F0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Client&amp;Server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공통 매크로</w:t>
      </w:r>
    </w:p>
    <w:p w14:paraId="1F7A60FF" w14:textId="255ADEC8" w:rsidR="00C56AFE" w:rsidRPr="008555F0" w:rsidRDefault="00C56AFE" w:rsidP="008555F0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STANCE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IDLE, WALK, RUN, ATTACK, SKILL, HIT, END };</w:t>
      </w:r>
    </w:p>
    <w:p w14:paraId="73D63337" w14:textId="15AD4E6E" w:rsidR="00C56AFE" w:rsidRDefault="00C56AFE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>SKILL_STATE</w:t>
      </w:r>
      <w:r w:rsidR="008555F0"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{ SOUL, MOON, MULTI, BASIC, SKILL_END };</w:t>
      </w:r>
      <w:r w:rsidRPr="00C56AFE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ab/>
      </w:r>
    </w:p>
    <w:p w14:paraId="0D67FAFB" w14:textId="77777777" w:rsidR="00A74D08" w:rsidRPr="00A74D08" w:rsidRDefault="00A74D08" w:rsidP="00A74D08">
      <w:pP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</w:pPr>
      <w:r w:rsidRPr="008555F0">
        <w:rPr>
          <w:rFonts w:ascii="맑은 고딕" w:eastAsia="맑은 고딕" w:hAnsi="맑은 고딕"/>
          <w:b/>
          <w:bCs/>
          <w:color w:val="2E74B5" w:themeColor="accent1" w:themeShade="BF"/>
          <w:sz w:val="28"/>
          <w:szCs w:val="32"/>
        </w:rPr>
        <w:t xml:space="preserve">enum </w:t>
      </w:r>
      <w:r>
        <w:rPr>
          <w:rFonts w:ascii="맑은 고딕" w:eastAsia="맑은 고딕" w:hAnsi="맑은 고딕"/>
          <w:b/>
          <w:bCs/>
          <w:color w:val="229E80"/>
          <w:sz w:val="28"/>
          <w:szCs w:val="32"/>
        </w:rPr>
        <w:t>DIR</w:t>
      </w:r>
      <w:r w:rsidRPr="008555F0">
        <w:rPr>
          <w:rFonts w:ascii="맑은 고딕" w:eastAsia="맑은 고딕" w:hAnsi="맑은 고딕"/>
          <w:b/>
          <w:bCs/>
          <w:color w:val="229E80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{ </w:t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DOWN, LEFT, LEFT_DOWN, LEFT_UP,</w:t>
      </w:r>
    </w:p>
    <w:p w14:paraId="551889DF" w14:textId="6A5F5805" w:rsidR="00A74D08" w:rsidRDefault="00A74D08" w:rsidP="008555F0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</w:r>
      <w:r w:rsidRPr="00A74D08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ab/>
        <w:t>RIGHT, RIGHT_DOWN, RIGHT_UP, UP</w:t>
      </w:r>
      <w:r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 xml:space="preserve"> </w:t>
      </w:r>
      <w:r w:rsidRPr="008555F0">
        <w:rPr>
          <w:rFonts w:ascii="맑은 고딕" w:eastAsia="맑은 고딕" w:hAnsi="맑은 고딕"/>
          <w:b/>
          <w:bCs/>
          <w:color w:val="000000" w:themeColor="text1"/>
          <w:sz w:val="28"/>
          <w:szCs w:val="32"/>
        </w:rPr>
        <w:t>};</w:t>
      </w:r>
    </w:p>
    <w:p w14:paraId="60394260" w14:textId="77777777" w:rsidR="00C56AFE" w:rsidRDefault="00C56AFE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2C7D41C" w14:textId="36CCDE0D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④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t xml:space="preserve">Client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6270E50" w14:textId="386C33C0" w:rsidR="001308C1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ReadyServer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()</w:t>
      </w:r>
    </w:p>
    <w:p w14:paraId="2A0A20D2" w14:textId="0576E0C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000000" w:themeColor="text1"/>
          <w:sz w:val="24"/>
          <w:szCs w:val="28"/>
        </w:rPr>
        <w:t>서버에 접속 준비를 수행하는 함수이다.</w:t>
      </w:r>
    </w:p>
    <w:p w14:paraId="0CA91723" w14:textId="77777777" w:rsidR="009D7F40" w:rsidRDefault="009D7F40" w:rsidP="009D7F40">
      <w:pPr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</w:p>
    <w:p w14:paraId="2CAF5D79" w14:textId="03ACE9B4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</w:pP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 w:rsidRPr="009D7F40">
        <w:rPr>
          <w:rFonts w:ascii="맑은 고딕" w:eastAsia="맑은 고딕" w:hAnsi="맑은 고딕"/>
          <w:b/>
          <w:bCs/>
          <w:color w:val="000000" w:themeColor="text1"/>
          <w:sz w:val="24"/>
          <w:szCs w:val="28"/>
        </w:rPr>
        <w:t>RecvDataFromServer()</w:t>
      </w:r>
    </w:p>
    <w:p w14:paraId="1B8E4DE6" w14:textId="708E9F2A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D7F4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접속한 유저의 정보와 자신의 정보를 받는다.</w:t>
      </w:r>
    </w:p>
    <w:p w14:paraId="2A7D102F" w14:textId="18C11B23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433AD0A0" w14:textId="67A63ED1" w:rsidR="009D7F40" w:rsidRP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</w:t>
      </w:r>
      <w:r w:rsidRPr="009D7F40">
        <w:rPr>
          <w:rFonts w:ascii="맑은 고딕" w:eastAsia="맑은 고딕" w:hAnsi="맑은 고딕"/>
          <w:b/>
          <w:bCs/>
          <w:color w:val="auto"/>
          <w:sz w:val="24"/>
          <w:szCs w:val="28"/>
        </w:rPr>
        <w:t>nt SendDataToServer()</w:t>
      </w:r>
    </w:p>
    <w:p w14:paraId="1E3456CD" w14:textId="0712141C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현재 해당 클라이언트의 입력 정보를 보낸다.</w:t>
      </w:r>
    </w:p>
    <w:p w14:paraId="670F819C" w14:textId="58EC1C3B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503E61C" w14:textId="209D7CA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Int RecvCollisionDataFromServer()</w:t>
      </w:r>
    </w:p>
    <w:p w14:paraId="54C48E6D" w14:textId="17CAA242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서버로부터 충돌의 결과와 관련된 데이터 및 상태정보를 받는다.</w:t>
      </w:r>
    </w:p>
    <w:p w14:paraId="53BF6A42" w14:textId="10C207D8" w:rsidR="009D7F40" w:rsidRDefault="009D7F40" w:rsidP="009D7F40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EB396DF" w14:textId="0A829CDC" w:rsidR="009D7F40" w:rsidRDefault="009D7F40" w:rsidP="009D7F4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Rendering()</w:t>
      </w:r>
    </w:p>
    <w:p w14:paraId="4FC8620A" w14:textId="76F29109" w:rsidR="009D7F40" w:rsidRDefault="009D7F40" w:rsidP="009D7F4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씬을 이루는 오브젝트들을 그린다.</w:t>
      </w:r>
    </w:p>
    <w:p w14:paraId="52B30EDD" w14:textId="1EE84E58" w:rsidR="001E2A07" w:rsidRDefault="001E2A07" w:rsidP="001E2A07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11253BE" w14:textId="3541C936" w:rsidR="001E2A07" w:rsidRDefault="001E2A07" w:rsidP="001E2A07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Void ClientRelease()</w:t>
      </w:r>
    </w:p>
    <w:p w14:paraId="37D0EFCA" w14:textId="2812DFEB" w:rsidR="001E2A07" w:rsidRPr="001E2A07" w:rsidRDefault="001E2A07" w:rsidP="001E2A07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동적할당 오브젝트 소멸 및 소켓반환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.</w:t>
      </w:r>
    </w:p>
    <w:p w14:paraId="4292FBF9" w14:textId="77777777" w:rsidR="00C8360B" w:rsidRDefault="00C8360B">
      <w:pP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  <w:br w:type="page"/>
      </w:r>
    </w:p>
    <w:p w14:paraId="5F131F86" w14:textId="56470F55" w:rsidR="00C8360B" w:rsidRDefault="00C8360B" w:rsidP="00C8360B">
      <w:pPr>
        <w:ind w:left="400"/>
        <w:rPr>
          <w:rFonts w:ascii="맑은 고딕" w:eastAsia="맑은 고딕" w:hAnsi="맑은 고딕"/>
          <w:b/>
          <w:bCs/>
          <w:color w:val="1F4E79" w:themeColor="accent1" w:themeShade="80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>3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L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ow Level Design - </w:t>
      </w:r>
      <w:r w:rsidR="008555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⑤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>erver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4"/>
          <w:szCs w:val="28"/>
        </w:rPr>
        <w:t>함수</w:t>
      </w:r>
    </w:p>
    <w:p w14:paraId="7F240C0A" w14:textId="2DEAF298" w:rsidR="00990790" w:rsidRDefault="00990790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void </w:t>
      </w:r>
      <w:r w:rsidRPr="00990790"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R</w:t>
      </w:r>
      <w:r w:rsidRP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eadyServer()</w:t>
      </w:r>
    </w:p>
    <w:p w14:paraId="29698EBB" w14:textId="44585E01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초기화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 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생성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b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ind()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및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listen()</w:t>
      </w:r>
    </w:p>
    <w:p w14:paraId="0D1B31E5" w14:textId="1FB0EE25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스레드를 생성한다.</w:t>
      </w:r>
    </w:p>
    <w:p w14:paraId="61ACBC7C" w14:textId="252A94C6" w:rsidR="00990790" w:rsidRDefault="00990790" w:rsidP="00990790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6D9A3563" w14:textId="0CE3AF46" w:rsidR="00D30AA6" w:rsidRPr="00D30AA6" w:rsidRDefault="00D30AA6" w:rsidP="00D30AA6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strike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 xml:space="preserve">oid </w:t>
      </w:r>
      <w:r w:rsidRPr="00D30AA6">
        <w:rPr>
          <w:rFonts w:ascii="맑은 고딕" w:eastAsia="맑은 고딕" w:hAnsi="맑은 고딕"/>
          <w:b/>
          <w:bCs/>
          <w:strike/>
          <w:color w:val="auto"/>
          <w:sz w:val="24"/>
          <w:szCs w:val="28"/>
        </w:rPr>
        <w:t>CreateClientThread()</w:t>
      </w:r>
    </w:p>
    <w:p w14:paraId="5E9EC2EA" w14:textId="334930CD" w:rsidR="00990790" w:rsidRDefault="00A77FC1" w:rsidP="00990790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D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WORD WINAPI </w:t>
      </w:r>
      <w:r w:rsidR="00990790">
        <w:rPr>
          <w:rFonts w:ascii="맑은 고딕" w:eastAsia="맑은 고딕" w:hAnsi="맑은 고딕"/>
          <w:b/>
          <w:bCs/>
          <w:color w:val="auto"/>
          <w:sz w:val="24"/>
          <w:szCs w:val="28"/>
        </w:rPr>
        <w:t>CreateClientThread()</w:t>
      </w:r>
    </w:p>
    <w:p w14:paraId="2C2BAC32" w14:textId="5E7E1D27" w:rsidR="00990790" w:rsidRDefault="00990790" w:rsidP="00990790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접속한 클라이언트의 통신을 담당하기 위한 스레드를 생성한다.</w:t>
      </w:r>
    </w:p>
    <w:p w14:paraId="13102322" w14:textId="6E43AD9E" w:rsidR="00990790" w:rsidRDefault="00990790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5687FF8" w14:textId="7836C813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InitPlayerBaseData()</w:t>
      </w:r>
    </w:p>
    <w:p w14:paraId="68A68466" w14:textId="24538898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새로 접속한 클라이언트의 P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layer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정보를 초기화해서 넘겨준다.</w:t>
      </w:r>
    </w:p>
    <w:p w14:paraId="33ABF6C7" w14:textId="57FFF506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167BB67" w14:textId="74EE0D1B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endDataToClient()</w:t>
      </w:r>
    </w:p>
    <w:p w14:paraId="6B79B81F" w14:textId="657C760C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 연결된 플레이어들의 데이터를 보낸다.</w:t>
      </w:r>
    </w:p>
    <w:p w14:paraId="72C996DA" w14:textId="1839639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서버에서 생성한 몬스터의 데이터를 보낸다.</w:t>
      </w:r>
    </w:p>
    <w:p w14:paraId="6CAE3B72" w14:textId="689B117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1FFA93A5" w14:textId="7792E2CA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i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nt RecvDataFromClient()</w:t>
      </w:r>
    </w:p>
    <w:p w14:paraId="7E3D352B" w14:textId="586B65B1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해당 클라이언트로부터 정보를 받는다.</w:t>
      </w:r>
    </w:p>
    <w:p w14:paraId="2B291869" w14:textId="7B53C3D1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78C16C5" w14:textId="3452687F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587F9D50" w14:textId="3E2812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int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endCollisionDataToClient()</w:t>
      </w:r>
    </w:p>
    <w:p w14:paraId="67481D11" w14:textId="1CCFF3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충돌 여부에 따라 충돌 처리를 진행한 후,</w:t>
      </w:r>
    </w:p>
    <w:p w14:paraId="70B6C8F6" w14:textId="1A958776" w:rsidR="0010623F" w:rsidRDefault="0010623F" w:rsidP="0010623F">
      <w:pPr>
        <w:pStyle w:val="af2"/>
        <w:ind w:leftChars="0" w:left="108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모든 클라이언트에게 결과를 전송한다.</w:t>
      </w:r>
    </w:p>
    <w:p w14:paraId="787498B4" w14:textId="757A888A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8D50BB1" w14:textId="29EA6C0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oid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S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erverRelease()</w:t>
      </w:r>
    </w:p>
    <w:p w14:paraId="6DA48EE4" w14:textId="1A67A455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 xml:space="preserve">소켓 반환 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 xml:space="preserve">/ </w:t>
      </w: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윈속 해제</w:t>
      </w:r>
    </w:p>
    <w:p w14:paraId="15180183" w14:textId="138A1B8B" w:rsidR="0010623F" w:rsidRDefault="0010623F" w:rsidP="0010623F">
      <w:pPr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344F6236" w14:textId="39D23437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CollisionMonsterFromPlayer()</w:t>
      </w:r>
    </w:p>
    <w:p w14:paraId="5029F23A" w14:textId="1E4C15C2" w:rsid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몬스터가 플레이어의 공격을 받았는지 충돌검사를 수행하는 함수이다.</w:t>
      </w:r>
    </w:p>
    <w:p w14:paraId="67EB8286" w14:textId="700E8F10" w:rsidR="0010623F" w:rsidRDefault="0010623F" w:rsidP="0010623F">
      <w:pPr>
        <w:ind w:left="72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</w:p>
    <w:p w14:paraId="79933EF0" w14:textId="0B74926F" w:rsidR="0010623F" w:rsidRDefault="0010623F" w:rsidP="0010623F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v</w:t>
      </w:r>
      <w:r>
        <w:rPr>
          <w:rFonts w:ascii="맑은 고딕" w:eastAsia="맑은 고딕" w:hAnsi="맑은 고딕"/>
          <w:b/>
          <w:bCs/>
          <w:color w:val="auto"/>
          <w:sz w:val="24"/>
          <w:szCs w:val="28"/>
        </w:rPr>
        <w:t>oid CollisionPlayerFromMonster()</w:t>
      </w:r>
    </w:p>
    <w:p w14:paraId="122263A0" w14:textId="37562544" w:rsidR="0010623F" w:rsidRPr="0010623F" w:rsidRDefault="0010623F" w:rsidP="0010623F">
      <w:pPr>
        <w:pStyle w:val="af2"/>
        <w:numPr>
          <w:ilvl w:val="0"/>
          <w:numId w:val="18"/>
        </w:numPr>
        <w:ind w:leftChars="0"/>
        <w:rPr>
          <w:rFonts w:ascii="맑은 고딕" w:eastAsia="맑은 고딕" w:hAnsi="맑은 고딕"/>
          <w:b/>
          <w:bCs/>
          <w:color w:val="auto"/>
          <w:sz w:val="24"/>
          <w:szCs w:val="28"/>
        </w:rPr>
      </w:pPr>
      <w:r>
        <w:rPr>
          <w:rFonts w:ascii="맑은 고딕" w:eastAsia="맑은 고딕" w:hAnsi="맑은 고딕" w:hint="eastAsia"/>
          <w:b/>
          <w:bCs/>
          <w:color w:val="auto"/>
          <w:sz w:val="24"/>
          <w:szCs w:val="28"/>
        </w:rPr>
        <w:t>플레이어가 몬스터의 공격을 받았는지 충돌검사를 수행하는 함수이다.</w:t>
      </w:r>
    </w:p>
    <w:p w14:paraId="587C90D3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30F38C24" w14:textId="0557E66A" w:rsidR="00A729C3" w:rsidRDefault="00A729C3" w:rsidP="00A729C3">
      <w:pPr>
        <w:pStyle w:val="af2"/>
        <w:numPr>
          <w:ilvl w:val="0"/>
          <w:numId w:val="22"/>
        </w:numPr>
        <w:ind w:leftChars="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lastRenderedPageBreak/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① 개발 환경</w:t>
      </w:r>
    </w:p>
    <w:p w14:paraId="182F1BD2" w14:textId="5E6DB2B5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컴파일러 </w:t>
      </w:r>
      <w:r w:rsidRPr="006D65FE">
        <w:rPr>
          <w:rFonts w:ascii="맑은 고딕" w:eastAsia="맑은 고딕" w:hAnsi="맑은 고딕"/>
          <w:b/>
          <w:bCs/>
          <w:color w:val="auto"/>
          <w:sz w:val="28"/>
          <w:szCs w:val="32"/>
        </w:rPr>
        <w:t>: VisualStudio 2019</w:t>
      </w:r>
    </w:p>
    <w:p w14:paraId="316DAB3D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3BD02240" w14:textId="7264BC51" w:rsidR="00D52796" w:rsidRPr="00D52796" w:rsidRDefault="006D65FE" w:rsidP="00D52796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개발언어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C++</w:t>
      </w:r>
    </w:p>
    <w:p w14:paraId="0D276812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F2C2C8F" w14:textId="44E4EE63" w:rsidR="006D65FE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라이브러리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: Win32 API / WinSock2 / fMod</w:t>
      </w:r>
    </w:p>
    <w:p w14:paraId="1D9A22D0" w14:textId="77777777" w:rsidR="00D52796" w:rsidRDefault="00D52796" w:rsidP="00D52796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9813CA9" w14:textId="424AF911" w:rsidR="00A729C3" w:rsidRDefault="006D65FE" w:rsidP="006D65FE">
      <w:pPr>
        <w:pStyle w:val="af2"/>
        <w:numPr>
          <w:ilvl w:val="0"/>
          <w:numId w:val="31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동작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OS : Windows 10</w:t>
      </w:r>
    </w:p>
    <w:p w14:paraId="5141D76B" w14:textId="0EBD4CB7" w:rsidR="005408ED" w:rsidRDefault="005408ED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F34B1EB" w14:textId="77777777" w:rsidR="006D65FE" w:rsidRPr="006D65FE" w:rsidRDefault="006D65FE" w:rsidP="006D65FE">
      <w:pPr>
        <w:pStyle w:val="af2"/>
        <w:ind w:leftChars="0" w:left="12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420091B1" w14:textId="265C2A92" w:rsidR="00A729C3" w:rsidRPr="003E1DF0" w:rsidRDefault="003E1DF0" w:rsidP="003E1DF0">
      <w:pPr>
        <w:ind w:firstLineChars="100" w:firstLine="28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4.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 w:rsidR="00A729C3" w:rsidRPr="003E1DF0"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 w:rsidR="00A729C3" w:rsidRPr="003E1DF0"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② 역할 분담</w:t>
      </w:r>
    </w:p>
    <w:p w14:paraId="58463E2F" w14:textId="77012739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허신영</w:t>
      </w:r>
    </w:p>
    <w:p w14:paraId="024AAE1F" w14:textId="252D8242" w:rsidR="006D65FE" w:rsidRDefault="0029332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Client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개발.</w:t>
      </w:r>
    </w:p>
    <w:p w14:paraId="5DEAF6EA" w14:textId="5EEEEB14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ollisionMonsterFromPlayer()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D7DF92" w14:textId="5B97AFD6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CollisionPlayerFroMonster()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30B564BD" w14:textId="0BE775C3" w:rsidR="005408ED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endCollisionDataToClient()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499D728F" w14:textId="7073139C" w:rsidR="005408ED" w:rsidRPr="006D65FE" w:rsidRDefault="005408ED" w:rsidP="006D65FE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R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ecvCollisionDataFromServer()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FCA290C" w14:textId="281C6394" w:rsidR="006D65FE" w:rsidRDefault="006D65FE" w:rsidP="006D65FE">
      <w:pPr>
        <w:pStyle w:val="af2"/>
        <w:numPr>
          <w:ilvl w:val="0"/>
          <w:numId w:val="32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6D65FE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이동희</w:t>
      </w:r>
    </w:p>
    <w:p w14:paraId="6424FE3A" w14:textId="22B823A6" w:rsidR="005408ED" w:rsidRDefault="005408ED" w:rsidP="005408E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C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lient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개발.</w:t>
      </w:r>
    </w:p>
    <w:p w14:paraId="4CEBF0DB" w14:textId="3C4B95EA" w:rsidR="0029332D" w:rsidRDefault="0029332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Server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메인 프레임워크 제작.</w:t>
      </w:r>
    </w:p>
    <w:p w14:paraId="3AC2FC1D" w14:textId="0888A65C" w:rsidR="00D56C62" w:rsidRDefault="00D56C62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[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</w:t>
      </w:r>
      <w:r w:rsidR="005408ED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.</w:t>
      </w:r>
    </w:p>
    <w:p w14:paraId="2A495A34" w14:textId="739A4901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[서버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RecvDataFromClient()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00EF93E4" w14:textId="36991AF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[클라이언트]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RecvDataFroServer()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2AAC8D50" w14:textId="5F639F69" w:rsidR="005408ED" w:rsidRDefault="005408ED" w:rsidP="0029332D">
      <w:pPr>
        <w:pStyle w:val="af2"/>
        <w:numPr>
          <w:ilvl w:val="0"/>
          <w:numId w:val="33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[클라이언트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]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S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endDataToServer()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구현.</w:t>
      </w:r>
    </w:p>
    <w:p w14:paraId="52A144A1" w14:textId="77777777" w:rsidR="005408ED" w:rsidRPr="005408ED" w:rsidRDefault="005408ED" w:rsidP="005408ED">
      <w:pPr>
        <w:ind w:left="112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2CD0DD3A" w14:textId="77777777" w:rsidR="00A729C3" w:rsidRDefault="00A729C3">
      <w:pP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br w:type="page"/>
      </w:r>
    </w:p>
    <w:p w14:paraId="1E4EC555" w14:textId="42EBFD54" w:rsidR="000971DB" w:rsidRDefault="00A729C3" w:rsidP="00A729C3">
      <w:pPr>
        <w:pStyle w:val="af2"/>
        <w:ind w:leftChars="0" w:left="760"/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lastRenderedPageBreak/>
        <w:t xml:space="preserve">4.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 xml:space="preserve">개발 환경 및 세부 기획 </w:t>
      </w:r>
      <w:r>
        <w:rPr>
          <w:rFonts w:ascii="맑은 고딕" w:eastAsia="맑은 고딕" w:hAnsi="맑은 고딕"/>
          <w:b/>
          <w:bCs/>
          <w:color w:val="1F4E79" w:themeColor="accent1" w:themeShade="80"/>
          <w:sz w:val="28"/>
          <w:szCs w:val="32"/>
        </w:rPr>
        <w:t xml:space="preserve">- </w:t>
      </w:r>
      <w:r>
        <w:rPr>
          <w:rFonts w:ascii="맑은 고딕" w:eastAsia="맑은 고딕" w:hAnsi="맑은 고딕" w:hint="eastAsia"/>
          <w:b/>
          <w:bCs/>
          <w:color w:val="1F4E79" w:themeColor="accent1" w:themeShade="80"/>
          <w:sz w:val="28"/>
          <w:szCs w:val="32"/>
        </w:rPr>
        <w:t>③ 개발 일정</w:t>
      </w:r>
    </w:p>
    <w:p w14:paraId="7262468C" w14:textId="10C99EF4" w:rsidR="00EF0A4B" w:rsidRDefault="00B12341" w:rsidP="00B12341">
      <w:pPr>
        <w:pStyle w:val="af2"/>
        <w:numPr>
          <w:ilvl w:val="0"/>
          <w:numId w:val="7"/>
        </w:numPr>
        <w:ind w:leftChars="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/>
          <w:b/>
          <w:bCs/>
          <w:color w:val="auto"/>
          <w:sz w:val="28"/>
          <w:szCs w:val="32"/>
        </w:rPr>
        <w:t>1</w:t>
      </w:r>
      <w:r w:rsidRPr="00B12341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월</w:t>
      </w:r>
    </w:p>
    <w:tbl>
      <w:tblPr>
        <w:tblStyle w:val="af4"/>
        <w:tblpPr w:leftFromText="142" w:rightFromText="142" w:vertAnchor="text" w:horzAnchor="margin" w:tblpXSpec="center" w:tblpY="297"/>
        <w:tblW w:w="9965" w:type="dxa"/>
        <w:tblLayout w:type="fixed"/>
        <w:tblLook w:val="04A0" w:firstRow="1" w:lastRow="0" w:firstColumn="1" w:lastColumn="0" w:noHBand="0" w:noVBand="1"/>
      </w:tblPr>
      <w:tblGrid>
        <w:gridCol w:w="786"/>
        <w:gridCol w:w="1309"/>
        <w:gridCol w:w="1023"/>
        <w:gridCol w:w="1697"/>
        <w:gridCol w:w="1559"/>
        <w:gridCol w:w="1276"/>
        <w:gridCol w:w="1134"/>
        <w:gridCol w:w="23"/>
        <w:gridCol w:w="1158"/>
      </w:tblGrid>
      <w:tr w:rsidR="00416083" w14:paraId="7AA4CACC" w14:textId="77777777" w:rsidTr="00416083">
        <w:trPr>
          <w:trHeight w:val="474"/>
        </w:trPr>
        <w:tc>
          <w:tcPr>
            <w:tcW w:w="786" w:type="dxa"/>
            <w:shd w:val="clear" w:color="auto" w:fill="FFFFFF" w:themeFill="background1"/>
          </w:tcPr>
          <w:p w14:paraId="7D1E8D20" w14:textId="77777777" w:rsidR="00B12341" w:rsidRPr="00B12341" w:rsidRDefault="00B12341" w:rsidP="00B12341">
            <w:pPr>
              <w:pStyle w:val="af2"/>
              <w:numPr>
                <w:ilvl w:val="0"/>
                <w:numId w:val="7"/>
              </w:numPr>
              <w:ind w:leftChars="0"/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309" w:type="dxa"/>
            <w:shd w:val="clear" w:color="auto" w:fill="5B9BD5" w:themeFill="accent1"/>
          </w:tcPr>
          <w:p w14:paraId="18190FD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월</w:t>
            </w:r>
          </w:p>
        </w:tc>
        <w:tc>
          <w:tcPr>
            <w:tcW w:w="1023" w:type="dxa"/>
            <w:shd w:val="clear" w:color="auto" w:fill="5B9BD5" w:themeFill="accent1"/>
          </w:tcPr>
          <w:p w14:paraId="148197D4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화</w:t>
            </w:r>
          </w:p>
        </w:tc>
        <w:tc>
          <w:tcPr>
            <w:tcW w:w="1697" w:type="dxa"/>
            <w:shd w:val="clear" w:color="auto" w:fill="5B9BD5" w:themeFill="accent1"/>
          </w:tcPr>
          <w:p w14:paraId="4AAA68F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수</w:t>
            </w:r>
          </w:p>
        </w:tc>
        <w:tc>
          <w:tcPr>
            <w:tcW w:w="1559" w:type="dxa"/>
            <w:shd w:val="clear" w:color="auto" w:fill="5B9BD5" w:themeFill="accent1"/>
          </w:tcPr>
          <w:p w14:paraId="068AD55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목</w:t>
            </w:r>
          </w:p>
        </w:tc>
        <w:tc>
          <w:tcPr>
            <w:tcW w:w="1276" w:type="dxa"/>
            <w:shd w:val="clear" w:color="auto" w:fill="5B9BD5" w:themeFill="accent1"/>
          </w:tcPr>
          <w:p w14:paraId="1726D76D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금</w:t>
            </w:r>
          </w:p>
        </w:tc>
        <w:tc>
          <w:tcPr>
            <w:tcW w:w="1134" w:type="dxa"/>
            <w:shd w:val="clear" w:color="auto" w:fill="5B9BD5" w:themeFill="accent1"/>
          </w:tcPr>
          <w:p w14:paraId="48233741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토</w:t>
            </w:r>
          </w:p>
        </w:tc>
        <w:tc>
          <w:tcPr>
            <w:tcW w:w="1181" w:type="dxa"/>
            <w:gridSpan w:val="2"/>
            <w:shd w:val="clear" w:color="auto" w:fill="5B9BD5" w:themeFill="accent1"/>
          </w:tcPr>
          <w:p w14:paraId="0A0B9D7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 w:rsidRPr="009542B8">
              <w:rPr>
                <w:rFonts w:ascii="맑은 고딕" w:eastAsia="맑은 고딕" w:hAnsi="맑은 고딕" w:hint="eastAsia"/>
                <w:b/>
                <w:sz w:val="16"/>
              </w:rPr>
              <w:t>일</w:t>
            </w:r>
          </w:p>
        </w:tc>
      </w:tr>
      <w:tr w:rsidR="00416083" w14:paraId="5AC29464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1F04FBE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D3FC5AD" w14:textId="4A7F71D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023" w:type="dxa"/>
            <w:shd w:val="clear" w:color="auto" w:fill="F8D881" w:themeFill="accent3" w:themeFillTint="99"/>
          </w:tcPr>
          <w:p w14:paraId="328F36A5" w14:textId="2FCC44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697" w:type="dxa"/>
            <w:shd w:val="clear" w:color="auto" w:fill="F8D881" w:themeFill="accent3" w:themeFillTint="99"/>
          </w:tcPr>
          <w:p w14:paraId="3B3025A5" w14:textId="3801956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4120EC47" w14:textId="5F50C0C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2715489F" w14:textId="1C1150A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768FB3A8" w14:textId="04F73D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1EC2135" w14:textId="0885283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</w:tr>
      <w:tr w:rsidR="00416083" w14:paraId="1CAFCB30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5C3ABA0" w14:textId="053FA9C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73D8309B" w14:textId="51EC78E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4645FC2" w14:textId="43C75AA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 w:val="restart"/>
          </w:tcPr>
          <w:p w14:paraId="4CE08F8B" w14:textId="69AD98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4BA02257" w14:textId="238CBF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56D5C80C" w14:textId="2FB73C3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55B25607" w14:textId="6A17D79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59B2A3A" w14:textId="40611B9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작성 마무리</w:t>
            </w:r>
          </w:p>
        </w:tc>
      </w:tr>
      <w:tr w:rsidR="00416083" w14:paraId="13302F72" w14:textId="77777777" w:rsidTr="00416083">
        <w:trPr>
          <w:trHeight w:val="360"/>
        </w:trPr>
        <w:tc>
          <w:tcPr>
            <w:tcW w:w="786" w:type="dxa"/>
            <w:shd w:val="clear" w:color="auto" w:fill="CE990B" w:themeFill="accent3" w:themeFillShade="BF"/>
          </w:tcPr>
          <w:p w14:paraId="1F12BB4B" w14:textId="76A5D7E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CA7F155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1E20F7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878FE70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74C5C1DC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/>
          </w:tcPr>
          <w:p w14:paraId="61AB1772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7BAF5A6F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112D55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1E2427A2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3A98E269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1632A040" w14:textId="7765085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F3A8361" w14:textId="79FDF88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72CEE8B1" w14:textId="1F35184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4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06C1C0F2" w14:textId="52F255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5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5213B418" w14:textId="35C728A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6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8F0CEB0" w14:textId="346F72F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7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29362B34" w14:textId="329B82C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8</w:t>
            </w:r>
          </w:p>
        </w:tc>
      </w:tr>
      <w:tr w:rsidR="00CB3BFB" w14:paraId="5CD4BB75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C113F1A" w14:textId="19429D46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183913E9" w14:textId="79008B34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6CAEACB2" w14:textId="59F3537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검토 및 수정</w:t>
            </w:r>
          </w:p>
        </w:tc>
        <w:tc>
          <w:tcPr>
            <w:tcW w:w="1023" w:type="dxa"/>
            <w:vMerge w:val="restart"/>
          </w:tcPr>
          <w:p w14:paraId="04242A5E" w14:textId="24E9349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</w:t>
            </w:r>
          </w:p>
          <w:p w14:paraId="3989AEDD" w14:textId="2CA3178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기획서 피드백</w:t>
            </w:r>
          </w:p>
        </w:tc>
        <w:tc>
          <w:tcPr>
            <w:tcW w:w="1697" w:type="dxa"/>
            <w:vMerge w:val="restart"/>
          </w:tcPr>
          <w:p w14:paraId="72062607" w14:textId="2D821B4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게임 리소스 수집</w:t>
            </w:r>
          </w:p>
        </w:tc>
        <w:tc>
          <w:tcPr>
            <w:tcW w:w="5150" w:type="dxa"/>
            <w:gridSpan w:val="5"/>
            <w:vMerge w:val="restart"/>
          </w:tcPr>
          <w:p w14:paraId="2F2941F9" w14:textId="59B449C9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</w:tr>
      <w:tr w:rsidR="00CB3BFB" w14:paraId="56AEBE5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82854B6" w14:textId="0A73A523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6E46C8D2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C93000D" w14:textId="77777777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1E75AB98" w14:textId="2D1D179F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5150" w:type="dxa"/>
            <w:gridSpan w:val="5"/>
            <w:vMerge/>
          </w:tcPr>
          <w:p w14:paraId="3CC1177C" w14:textId="4FFE8D45" w:rsidR="00CB3BFB" w:rsidRPr="009542B8" w:rsidRDefault="00CB3BFB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91DAF4D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08C92F0E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291EF3F2" w14:textId="12F57DA4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9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38145CF" w14:textId="638AB67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315FE733" w14:textId="0283D27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47355091" w14:textId="51952A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636097A0" w14:textId="17F333C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0BA5C3DF" w14:textId="09601B1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71580751" w14:textId="712808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</w:tr>
      <w:tr w:rsidR="00205AB9" w14:paraId="7C7119C8" w14:textId="77777777" w:rsidTr="0021563E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62DB06FF" w14:textId="350CEAFB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B1A3976" w14:textId="2DCDF5DE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클라이언트 및 서버 프레임워크 설계 및 제작.</w:t>
            </w:r>
          </w:p>
        </w:tc>
        <w:tc>
          <w:tcPr>
            <w:tcW w:w="1023" w:type="dxa"/>
            <w:vMerge w:val="restart"/>
          </w:tcPr>
          <w:p w14:paraId="56FBA75B" w14:textId="11A84B84" w:rsidR="00205AB9" w:rsidRPr="009542B8" w:rsidRDefault="00205AB9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1주차 프로젝트 검토 및 회의</w:t>
            </w:r>
          </w:p>
        </w:tc>
        <w:tc>
          <w:tcPr>
            <w:tcW w:w="1697" w:type="dxa"/>
            <w:shd w:val="clear" w:color="auto" w:fill="92D050"/>
          </w:tcPr>
          <w:p w14:paraId="4A825FF3" w14:textId="77777777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S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endDataToClient()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</w:p>
        </w:tc>
        <w:tc>
          <w:tcPr>
            <w:tcW w:w="1559" w:type="dxa"/>
            <w:shd w:val="clear" w:color="auto" w:fill="92D050"/>
          </w:tcPr>
          <w:p w14:paraId="72E9DEBA" w14:textId="7C2B00F7" w:rsidR="00416083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RecvDataFromClient 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구현.</w:t>
            </w: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 xml:space="preserve"> </w:t>
            </w:r>
          </w:p>
          <w:p w14:paraId="28FA8911" w14:textId="3B52CF5C" w:rsidR="00205AB9" w:rsidRPr="00416083" w:rsidRDefault="00205AB9" w:rsidP="0026357E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416083">
              <w:rPr>
                <w:rFonts w:ascii="맑은 고딕" w:eastAsia="맑은 고딕" w:hAnsi="맑은 고딕"/>
                <w:sz w:val="14"/>
                <w:szCs w:val="16"/>
              </w:rPr>
              <w:t>(</w:t>
            </w:r>
            <w:r w:rsidRPr="00416083">
              <w:rPr>
                <w:rFonts w:ascii="맑은 고딕" w:eastAsia="맑은 고딕" w:hAnsi="맑은 고딕" w:hint="eastAsia"/>
                <w:sz w:val="14"/>
                <w:szCs w:val="16"/>
              </w:rPr>
              <w:t>데이터 이동 확인.)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01CBA477" w14:textId="67599A7C" w:rsidR="00205AB9" w:rsidRPr="0026357E" w:rsidRDefault="00205AB9" w:rsidP="0026357E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서버에서 P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layer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캐릭터 이동 및 공격하기.</w:t>
            </w:r>
          </w:p>
        </w:tc>
      </w:tr>
      <w:tr w:rsidR="0026357E" w14:paraId="383C09E8" w14:textId="77777777" w:rsidTr="0021563E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9F70279" w14:textId="3C288880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426AD41" w14:textId="72E9C71A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4AD17386" w14:textId="77777777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3256" w:type="dxa"/>
            <w:gridSpan w:val="2"/>
            <w:shd w:val="clear" w:color="auto" w:fill="92D050"/>
          </w:tcPr>
          <w:p w14:paraId="081E7179" w14:textId="41FB08AF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멀티 스레드 환경 구현.</w:t>
            </w:r>
          </w:p>
        </w:tc>
        <w:tc>
          <w:tcPr>
            <w:tcW w:w="3591" w:type="dxa"/>
            <w:gridSpan w:val="4"/>
            <w:shd w:val="clear" w:color="auto" w:fill="92D050"/>
          </w:tcPr>
          <w:p w14:paraId="6B0EF78F" w14:textId="34CB5ECC" w:rsidR="0026357E" w:rsidRPr="009542B8" w:rsidRDefault="0026357E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26357E">
              <w:rPr>
                <w:rFonts w:ascii="맑은 고딕" w:eastAsia="맑은 고딕" w:hAnsi="맑은 고딕" w:hint="eastAsia"/>
                <w:sz w:val="14"/>
                <w:szCs w:val="20"/>
              </w:rPr>
              <w:t>클라이언트 타일 충돌 구현 및 서버 충돌 연구.</w:t>
            </w:r>
          </w:p>
        </w:tc>
      </w:tr>
      <w:tr w:rsidR="00416083" w14:paraId="6AB5CE60" w14:textId="77777777" w:rsidTr="00416083">
        <w:trPr>
          <w:trHeight w:val="496"/>
        </w:trPr>
        <w:tc>
          <w:tcPr>
            <w:tcW w:w="786" w:type="dxa"/>
            <w:shd w:val="clear" w:color="auto" w:fill="CE990B" w:themeFill="accent3" w:themeFillShade="BF"/>
          </w:tcPr>
          <w:p w14:paraId="7254E4EA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3DDEEAD5" w14:textId="35F52E5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2BE3B0BE" w14:textId="6EE4C66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90027D0" w14:textId="6169AF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760438A4" w14:textId="6B1287C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AFDE2DE" w14:textId="2F9D56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18F518B8" w14:textId="38AB033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1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0DC21BEB" w14:textId="1D9FBFF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2</w:t>
            </w:r>
          </w:p>
        </w:tc>
      </w:tr>
      <w:tr w:rsidR="00772F74" w14:paraId="278C640E" w14:textId="77777777" w:rsidTr="00BB45E1">
        <w:trPr>
          <w:trHeight w:val="531"/>
        </w:trPr>
        <w:tc>
          <w:tcPr>
            <w:tcW w:w="786" w:type="dxa"/>
            <w:shd w:val="clear" w:color="auto" w:fill="CE990B" w:themeFill="accent3" w:themeFillShade="BF"/>
          </w:tcPr>
          <w:p w14:paraId="5BBB2811" w14:textId="2FB2ED02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35FD034C" w14:textId="0CCEC72C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3738E370" w14:textId="77777777" w:rsidR="00772F74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2주차</w:t>
            </w:r>
          </w:p>
          <w:p w14:paraId="743DDAF6" w14:textId="3F8E3313" w:rsidR="00772F74" w:rsidRPr="009542B8" w:rsidRDefault="00772F74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7AB291C7" w14:textId="7548F226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>RecvDataFro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m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Server() 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및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8327BE">
              <w:rPr>
                <w:rFonts w:ascii="맑은 고딕" w:eastAsia="맑은 고딕" w:hAnsi="맑은 고딕"/>
                <w:sz w:val="16"/>
                <w:szCs w:val="18"/>
              </w:rPr>
              <w:t xml:space="preserve">endDataToServer() </w:t>
            </w:r>
            <w:r w:rsidRPr="008327BE">
              <w:rPr>
                <w:rFonts w:ascii="맑은 고딕" w:eastAsia="맑은 고딕" w:hAnsi="맑은 고딕" w:hint="eastAsia"/>
                <w:sz w:val="16"/>
                <w:szCs w:val="18"/>
              </w:rPr>
              <w:t>구현.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(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전투)</w:t>
            </w:r>
          </w:p>
        </w:tc>
        <w:tc>
          <w:tcPr>
            <w:tcW w:w="2315" w:type="dxa"/>
            <w:gridSpan w:val="3"/>
          </w:tcPr>
          <w:p w14:paraId="69EF974D" w14:textId="6D4AD1D4" w:rsidR="00772F74" w:rsidRPr="008327BE" w:rsidRDefault="00772F74" w:rsidP="0002299B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서버 충돌 스레드에 대한 동기화 연구.</w:t>
            </w:r>
          </w:p>
        </w:tc>
      </w:tr>
      <w:tr w:rsidR="00B43995" w14:paraId="47F2BB6C" w14:textId="77777777" w:rsidTr="00A07B10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FE722F5" w14:textId="4042038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713501D8" w14:textId="494DFCEF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1994AA71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22B938C7" w14:textId="5092C11D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C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ollisionMonsterFromPlayer()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와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CollisionPlayerFroMonster()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을 통해 충돌 판단.</w:t>
            </w:r>
          </w:p>
        </w:tc>
        <w:tc>
          <w:tcPr>
            <w:tcW w:w="1157" w:type="dxa"/>
            <w:gridSpan w:val="2"/>
          </w:tcPr>
          <w:p w14:paraId="2C06745F" w14:textId="77777777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58" w:type="dxa"/>
          </w:tcPr>
          <w:p w14:paraId="7B88BE20" w14:textId="63B82F96" w:rsidR="00B43995" w:rsidRPr="0002299B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:rsidRPr="00FB422F" w14:paraId="00AFF153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460D0A5B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7D532304" w14:textId="33DAC086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3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7973481C" w14:textId="5061D0AF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4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56A25D85" w14:textId="4BD8648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5</w:t>
            </w:r>
          </w:p>
        </w:tc>
        <w:tc>
          <w:tcPr>
            <w:tcW w:w="1559" w:type="dxa"/>
            <w:shd w:val="clear" w:color="auto" w:fill="F8D881" w:themeFill="accent3" w:themeFillTint="99"/>
          </w:tcPr>
          <w:p w14:paraId="2DEAA131" w14:textId="3225E94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6</w:t>
            </w:r>
          </w:p>
        </w:tc>
        <w:tc>
          <w:tcPr>
            <w:tcW w:w="1276" w:type="dxa"/>
            <w:shd w:val="clear" w:color="auto" w:fill="F8D881" w:themeFill="accent3" w:themeFillTint="99"/>
          </w:tcPr>
          <w:p w14:paraId="1D36A188" w14:textId="40D43B2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7</w:t>
            </w:r>
          </w:p>
        </w:tc>
        <w:tc>
          <w:tcPr>
            <w:tcW w:w="1134" w:type="dxa"/>
            <w:shd w:val="clear" w:color="auto" w:fill="F8D881" w:themeFill="accent3" w:themeFillTint="99"/>
          </w:tcPr>
          <w:p w14:paraId="53DF91E2" w14:textId="627822FA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8</w:t>
            </w: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42EC5CC6" w14:textId="585A31C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2</w:t>
            </w:r>
            <w:r>
              <w:rPr>
                <w:rFonts w:ascii="맑은 고딕" w:eastAsia="맑은 고딕" w:hAnsi="맑은 고딕"/>
                <w:b/>
                <w:sz w:val="16"/>
              </w:rPr>
              <w:t>9</w:t>
            </w:r>
          </w:p>
        </w:tc>
      </w:tr>
      <w:tr w:rsidR="00E14577" w14:paraId="1F942BF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8C9A503" w14:textId="5229491C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6ACC5634" w14:textId="5ECA826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295D2D9B" w14:textId="0255C0FE" w:rsidR="00E14577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/>
                <w:sz w:val="16"/>
              </w:rPr>
              <w:t>3</w:t>
            </w:r>
            <w:r>
              <w:rPr>
                <w:rFonts w:ascii="맑은 고딕" w:eastAsia="맑은 고딕" w:hAnsi="맑은 고딕" w:hint="eastAsia"/>
                <w:sz w:val="16"/>
              </w:rPr>
              <w:t>주차</w:t>
            </w:r>
          </w:p>
          <w:p w14:paraId="67577358" w14:textId="76AB6C52" w:rsidR="00E14577" w:rsidRPr="009542B8" w:rsidRDefault="00E14577" w:rsidP="008327B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4532" w:type="dxa"/>
            <w:gridSpan w:val="3"/>
          </w:tcPr>
          <w:p w14:paraId="069B29DE" w14:textId="311921A5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전투에 따른 몬스터 렌더링 관리</w:t>
            </w:r>
          </w:p>
        </w:tc>
        <w:tc>
          <w:tcPr>
            <w:tcW w:w="2315" w:type="dxa"/>
            <w:gridSpan w:val="3"/>
          </w:tcPr>
          <w:p w14:paraId="5BEFF4EE" w14:textId="196B9738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전투 이펙트 관리.</w:t>
            </w:r>
          </w:p>
        </w:tc>
      </w:tr>
      <w:tr w:rsidR="00B43995" w14:paraId="0887BD72" w14:textId="77777777" w:rsidTr="003D0805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1267BD50" w14:textId="6BF43628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30D64EF9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28A0870B" w14:textId="77777777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4532" w:type="dxa"/>
            <w:gridSpan w:val="3"/>
          </w:tcPr>
          <w:p w14:paraId="3C816B00" w14:textId="35203B89" w:rsidR="00B43995" w:rsidRPr="00B43995" w:rsidRDefault="00B43995" w:rsidP="00B43995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S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endCollisionDataToClient()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 xml:space="preserve">와 </w:t>
            </w:r>
            <w:r w:rsidRPr="0002299B">
              <w:rPr>
                <w:rFonts w:ascii="맑은 고딕" w:eastAsia="맑은 고딕" w:hAnsi="맑은 고딕" w:hint="eastAsia"/>
                <w:sz w:val="16"/>
                <w:szCs w:val="18"/>
              </w:rPr>
              <w:t>R</w:t>
            </w:r>
            <w:r w:rsidRPr="0002299B">
              <w:rPr>
                <w:rFonts w:ascii="맑은 고딕" w:eastAsia="맑은 고딕" w:hAnsi="맑은 고딕"/>
                <w:sz w:val="16"/>
                <w:szCs w:val="18"/>
              </w:rPr>
              <w:t>ecvCollisionDataFromServer()</w:t>
            </w:r>
            <w:r>
              <w:rPr>
                <w:rFonts w:ascii="맑은 고딕" w:eastAsia="맑은 고딕" w:hAnsi="맑은 고딕" w:hint="eastAsia"/>
                <w:sz w:val="16"/>
                <w:szCs w:val="18"/>
              </w:rPr>
              <w:t>를 통해 충돌 이벤트 구현</w:t>
            </w:r>
          </w:p>
        </w:tc>
        <w:tc>
          <w:tcPr>
            <w:tcW w:w="2315" w:type="dxa"/>
            <w:gridSpan w:val="3"/>
          </w:tcPr>
          <w:p w14:paraId="4BC61105" w14:textId="6ECEC2F6" w:rsidR="00B43995" w:rsidRPr="009542B8" w:rsidRDefault="00B43995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접속한 클라이언트들에게</w:t>
            </w:r>
            <w:r>
              <w:rPr>
                <w:rFonts w:ascii="맑은 고딕" w:eastAsia="맑은 고딕" w:hAnsi="맑은 고딕"/>
                <w:sz w:val="16"/>
              </w:rPr>
              <w:t xml:space="preserve"> </w:t>
            </w:r>
            <w:r>
              <w:rPr>
                <w:rFonts w:ascii="맑은 고딕" w:eastAsia="맑은 고딕" w:hAnsi="맑은 고딕" w:hint="eastAsia"/>
                <w:sz w:val="16"/>
              </w:rPr>
              <w:t>모두 데미지 폰트 생성.</w:t>
            </w:r>
          </w:p>
        </w:tc>
      </w:tr>
      <w:tr w:rsidR="00416083" w14:paraId="62626A2A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5A7B739D" w14:textId="77777777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309" w:type="dxa"/>
            <w:shd w:val="clear" w:color="auto" w:fill="F8D881" w:themeFill="accent3" w:themeFillTint="99"/>
          </w:tcPr>
          <w:p w14:paraId="4D0F2686" w14:textId="5D0AAC70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3</w:t>
            </w:r>
            <w:r>
              <w:rPr>
                <w:rFonts w:ascii="맑은 고딕" w:eastAsia="맑은 고딕" w:hAnsi="맑은 고딕"/>
                <w:b/>
                <w:sz w:val="16"/>
              </w:rPr>
              <w:t>0</w:t>
            </w:r>
          </w:p>
        </w:tc>
        <w:tc>
          <w:tcPr>
            <w:tcW w:w="1023" w:type="dxa"/>
            <w:shd w:val="clear" w:color="auto" w:fill="F8D881" w:themeFill="accent3" w:themeFillTint="99"/>
          </w:tcPr>
          <w:p w14:paraId="5945D060" w14:textId="2C2C82EC" w:rsidR="00B12341" w:rsidRPr="009542B8" w:rsidRDefault="00E14577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1</w:t>
            </w:r>
          </w:p>
        </w:tc>
        <w:tc>
          <w:tcPr>
            <w:tcW w:w="1697" w:type="dxa"/>
            <w:shd w:val="clear" w:color="auto" w:fill="F8D881" w:themeFill="accent3" w:themeFillTint="99"/>
          </w:tcPr>
          <w:p w14:paraId="6657C9B7" w14:textId="0AF2CE1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559" w:type="dxa"/>
            <w:shd w:val="clear" w:color="auto" w:fill="F8D881" w:themeFill="accent3" w:themeFillTint="99"/>
          </w:tcPr>
          <w:p w14:paraId="50E25F53" w14:textId="7D85A408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276" w:type="dxa"/>
            <w:shd w:val="clear" w:color="auto" w:fill="F8D881" w:themeFill="accent3" w:themeFillTint="99"/>
          </w:tcPr>
          <w:p w14:paraId="176FD7EF" w14:textId="2F30C86C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34" w:type="dxa"/>
            <w:shd w:val="clear" w:color="auto" w:fill="F8D881" w:themeFill="accent3" w:themeFillTint="99"/>
          </w:tcPr>
          <w:p w14:paraId="38BBAB11" w14:textId="5DA8C8EB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  <w:tc>
          <w:tcPr>
            <w:tcW w:w="1181" w:type="dxa"/>
            <w:gridSpan w:val="2"/>
            <w:shd w:val="clear" w:color="auto" w:fill="F8D881" w:themeFill="accent3" w:themeFillTint="99"/>
          </w:tcPr>
          <w:p w14:paraId="129E6A58" w14:textId="5451B565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</w:p>
        </w:tc>
      </w:tr>
      <w:tr w:rsidR="00416083" w14:paraId="3AC3B0D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748FAFEF" w14:textId="42A8BF8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이동희</w:t>
            </w:r>
          </w:p>
        </w:tc>
        <w:tc>
          <w:tcPr>
            <w:tcW w:w="1309" w:type="dxa"/>
            <w:vMerge w:val="restart"/>
          </w:tcPr>
          <w:p w14:paraId="475D6C7E" w14:textId="19F9E0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 w:val="restart"/>
          </w:tcPr>
          <w:p w14:paraId="761423FB" w14:textId="77777777" w:rsidR="00B12341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4주차</w:t>
            </w:r>
          </w:p>
          <w:p w14:paraId="424EFF04" w14:textId="5B342C29" w:rsidR="00E14577" w:rsidRPr="009542B8" w:rsidRDefault="00E14577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  <w:r>
              <w:rPr>
                <w:rFonts w:ascii="맑은 고딕" w:eastAsia="맑은 고딕" w:hAnsi="맑은 고딕" w:hint="eastAsia"/>
                <w:sz w:val="16"/>
              </w:rPr>
              <w:t>프로젝트 검토 및 회의</w:t>
            </w:r>
          </w:p>
        </w:tc>
        <w:tc>
          <w:tcPr>
            <w:tcW w:w="1697" w:type="dxa"/>
            <w:vMerge w:val="restart"/>
          </w:tcPr>
          <w:p w14:paraId="6B9A0EA6" w14:textId="6F8301B2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 w:val="restart"/>
          </w:tcPr>
          <w:p w14:paraId="3D2C3BEA" w14:textId="1E243E9E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276" w:type="dxa"/>
            <w:vMerge w:val="restart"/>
          </w:tcPr>
          <w:p w14:paraId="4AE2DF4A" w14:textId="6DC0F281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 w:val="restart"/>
          </w:tcPr>
          <w:p w14:paraId="2EAE95D1" w14:textId="64D22ACD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 w:val="restart"/>
          </w:tcPr>
          <w:p w14:paraId="3CD46216" w14:textId="2ED2B763" w:rsidR="00B12341" w:rsidRPr="009542B8" w:rsidRDefault="00B12341" w:rsidP="0026357E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  <w:tr w:rsidR="00416083" w14:paraId="50A891C9" w14:textId="77777777" w:rsidTr="00416083">
        <w:trPr>
          <w:trHeight w:val="474"/>
        </w:trPr>
        <w:tc>
          <w:tcPr>
            <w:tcW w:w="786" w:type="dxa"/>
            <w:shd w:val="clear" w:color="auto" w:fill="CE990B" w:themeFill="accent3" w:themeFillShade="BF"/>
          </w:tcPr>
          <w:p w14:paraId="006439EC" w14:textId="2C5DD356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b/>
                <w:sz w:val="16"/>
              </w:rPr>
            </w:pPr>
            <w:r>
              <w:rPr>
                <w:rFonts w:ascii="맑은 고딕" w:eastAsia="맑은 고딕" w:hAnsi="맑은 고딕" w:hint="eastAsia"/>
                <w:b/>
                <w:sz w:val="16"/>
              </w:rPr>
              <w:t>허신영</w:t>
            </w:r>
          </w:p>
        </w:tc>
        <w:tc>
          <w:tcPr>
            <w:tcW w:w="1309" w:type="dxa"/>
            <w:vMerge/>
          </w:tcPr>
          <w:p w14:paraId="200EB1FB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023" w:type="dxa"/>
            <w:vMerge/>
          </w:tcPr>
          <w:p w14:paraId="6ECEBA35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697" w:type="dxa"/>
            <w:vMerge/>
          </w:tcPr>
          <w:p w14:paraId="0BCA6B2F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559" w:type="dxa"/>
            <w:vMerge/>
          </w:tcPr>
          <w:p w14:paraId="6F7E9B26" w14:textId="77777777" w:rsidR="00B12341" w:rsidRPr="009542B8" w:rsidRDefault="00B12341" w:rsidP="00B12341">
            <w:pPr>
              <w:jc w:val="center"/>
              <w:rPr>
                <w:sz w:val="16"/>
              </w:rPr>
            </w:pPr>
          </w:p>
        </w:tc>
        <w:tc>
          <w:tcPr>
            <w:tcW w:w="1276" w:type="dxa"/>
            <w:vMerge/>
          </w:tcPr>
          <w:p w14:paraId="67130008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34" w:type="dxa"/>
            <w:vMerge/>
          </w:tcPr>
          <w:p w14:paraId="5EF51D3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  <w:tc>
          <w:tcPr>
            <w:tcW w:w="1181" w:type="dxa"/>
            <w:gridSpan w:val="2"/>
            <w:vMerge/>
          </w:tcPr>
          <w:p w14:paraId="7C6F309A" w14:textId="77777777" w:rsidR="00B12341" w:rsidRPr="009542B8" w:rsidRDefault="00B12341" w:rsidP="00B12341">
            <w:pPr>
              <w:jc w:val="center"/>
              <w:rPr>
                <w:rFonts w:ascii="맑은 고딕" w:eastAsia="맑은 고딕" w:hAnsi="맑은 고딕"/>
                <w:sz w:val="16"/>
              </w:rPr>
            </w:pPr>
          </w:p>
        </w:tc>
      </w:tr>
    </w:tbl>
    <w:p w14:paraId="2F56FF8C" w14:textId="77777777" w:rsidR="00B12341" w:rsidRPr="00EF2536" w:rsidRDefault="00B12341" w:rsidP="00B12341">
      <w:pPr>
        <w:pStyle w:val="af3"/>
        <w:spacing w:line="240" w:lineRule="auto"/>
        <w:rPr>
          <w:rFonts w:ascii="HY헤드라인M" w:eastAsia="HY헤드라인M" w:hAnsiTheme="minorEastAsia" w:cs="한컴바탕"/>
          <w:color w:val="201E2B" w:themeColor="text2" w:themeShade="BF"/>
          <w:sz w:val="56"/>
          <w:szCs w:val="180"/>
        </w:rPr>
      </w:pPr>
    </w:p>
    <w:p w14:paraId="21E3BFB3" w14:textId="0163A082" w:rsidR="00E61715" w:rsidRDefault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4010CC0F" w14:textId="1FBC2CFD" w:rsidR="00E61715" w:rsidRPr="00E61715" w:rsidRDefault="00E61715" w:rsidP="00E61715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 w:rsidR="0083574F">
        <w:rPr>
          <w:rFonts w:ascii="맑은 고딕" w:eastAsia="맑은 고딕" w:hAnsi="맑은 고딕"/>
          <w:b/>
          <w:bCs/>
          <w:color w:val="auto"/>
          <w:sz w:val="28"/>
          <w:szCs w:val="32"/>
        </w:rPr>
        <w:t>11</w:t>
      </w:r>
      <w:r w:rsidR="0083574F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월 </w:t>
      </w:r>
      <w:r w:rsidRPr="00E61715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개발 </w:t>
      </w:r>
      <w:r w:rsidRPr="00E61715">
        <w:rPr>
          <w:rFonts w:ascii="맑은 고딕" w:eastAsia="맑은 고딕" w:hAnsi="맑은 고딕"/>
          <w:b/>
          <w:bCs/>
          <w:color w:val="auto"/>
          <w:sz w:val="28"/>
          <w:szCs w:val="32"/>
        </w:rPr>
        <w:t>CHECK LIST ]</w:t>
      </w:r>
    </w:p>
    <w:tbl>
      <w:tblPr>
        <w:tblStyle w:val="ae"/>
        <w:tblW w:w="9493" w:type="dxa"/>
        <w:tblLayout w:type="fixed"/>
        <w:tblLook w:val="04A0" w:firstRow="1" w:lastRow="0" w:firstColumn="1" w:lastColumn="0" w:noHBand="0" w:noVBand="1"/>
      </w:tblPr>
      <w:tblGrid>
        <w:gridCol w:w="4531"/>
        <w:gridCol w:w="709"/>
        <w:gridCol w:w="3544"/>
        <w:gridCol w:w="709"/>
      </w:tblGrid>
      <w:tr w:rsidR="00001EC2" w14:paraId="56EB8D65" w14:textId="77777777" w:rsidTr="00001E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531" w:type="dxa"/>
          </w:tcPr>
          <w:p w14:paraId="6D77118F" w14:textId="2B73DDD7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 신 영</w:t>
            </w:r>
          </w:p>
        </w:tc>
        <w:tc>
          <w:tcPr>
            <w:tcW w:w="709" w:type="dxa"/>
          </w:tcPr>
          <w:p w14:paraId="16EE914C" w14:textId="77777777" w:rsidR="00001EC2" w:rsidRPr="00C56B93" w:rsidRDefault="00001EC2" w:rsidP="00001EC2">
            <w:pPr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</w:p>
        </w:tc>
        <w:tc>
          <w:tcPr>
            <w:tcW w:w="3544" w:type="dxa"/>
          </w:tcPr>
          <w:p w14:paraId="0BE98101" w14:textId="20166A09" w:rsidR="00001EC2" w:rsidRPr="00C56B93" w:rsidRDefault="00001EC2" w:rsidP="00001EC2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 동 희</w:t>
            </w:r>
          </w:p>
        </w:tc>
        <w:tc>
          <w:tcPr>
            <w:tcW w:w="709" w:type="dxa"/>
          </w:tcPr>
          <w:p w14:paraId="1806C621" w14:textId="358ABCA4" w:rsidR="00001EC2" w:rsidRPr="00C56B93" w:rsidRDefault="00001EC2" w:rsidP="00001EC2">
            <w:pPr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</w:p>
        </w:tc>
      </w:tr>
      <w:tr w:rsidR="00001EC2" w14:paraId="18786F0A" w14:textId="77777777" w:rsidTr="00001EC2">
        <w:tc>
          <w:tcPr>
            <w:tcW w:w="4531" w:type="dxa"/>
          </w:tcPr>
          <w:p w14:paraId="259C3861" w14:textId="61B46C88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C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ollisionMonsterFromPlayer()</w:t>
            </w:r>
          </w:p>
        </w:tc>
        <w:tc>
          <w:tcPr>
            <w:tcW w:w="709" w:type="dxa"/>
          </w:tcPr>
          <w:p w14:paraId="5760B41F" w14:textId="42CA1294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52BAF29" w14:textId="61B48A20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endDataToClient()</w:t>
            </w:r>
          </w:p>
        </w:tc>
        <w:tc>
          <w:tcPr>
            <w:tcW w:w="709" w:type="dxa"/>
          </w:tcPr>
          <w:p w14:paraId="27EBB481" w14:textId="1046A3EB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5B3A0C02" w14:textId="77777777" w:rsidTr="00001EC2">
        <w:tc>
          <w:tcPr>
            <w:tcW w:w="4531" w:type="dxa"/>
          </w:tcPr>
          <w:p w14:paraId="5F48929F" w14:textId="14557D63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[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서버]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CollisionPlayerFroMonster()</w:t>
            </w:r>
          </w:p>
        </w:tc>
        <w:tc>
          <w:tcPr>
            <w:tcW w:w="709" w:type="dxa"/>
          </w:tcPr>
          <w:p w14:paraId="55424C2D" w14:textId="38B14F48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7E2DBC3E" w14:textId="2EB7F165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] RecvDataFromClient()</w:t>
            </w:r>
          </w:p>
        </w:tc>
        <w:tc>
          <w:tcPr>
            <w:tcW w:w="709" w:type="dxa"/>
          </w:tcPr>
          <w:p w14:paraId="3B9B9899" w14:textId="010B2F7D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0D7F9FDD" w14:textId="77777777" w:rsidTr="00001EC2">
        <w:tc>
          <w:tcPr>
            <w:tcW w:w="4531" w:type="dxa"/>
          </w:tcPr>
          <w:p w14:paraId="5CEB8E2E" w14:textId="226EEBB7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[서버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endCollisionDataToClient()</w:t>
            </w:r>
          </w:p>
        </w:tc>
        <w:tc>
          <w:tcPr>
            <w:tcW w:w="709" w:type="dxa"/>
          </w:tcPr>
          <w:p w14:paraId="7316AE26" w14:textId="053B5460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53BA524D" w14:textId="5BBBF076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RecvDataFro</w:t>
            </w:r>
            <w:r w:rsidR="009E2902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m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Server()</w:t>
            </w:r>
          </w:p>
        </w:tc>
        <w:tc>
          <w:tcPr>
            <w:tcW w:w="709" w:type="dxa"/>
          </w:tcPr>
          <w:p w14:paraId="2DF43AC7" w14:textId="25297BF8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  <w:tr w:rsidR="00001EC2" w14:paraId="1A8D3541" w14:textId="77777777" w:rsidTr="00001EC2">
        <w:tc>
          <w:tcPr>
            <w:tcW w:w="4531" w:type="dxa"/>
          </w:tcPr>
          <w:p w14:paraId="7424A445" w14:textId="67F0FC8F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[클라이언트]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R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ecvCollisionDataFromServer()</w:t>
            </w:r>
          </w:p>
        </w:tc>
        <w:tc>
          <w:tcPr>
            <w:tcW w:w="709" w:type="dxa"/>
          </w:tcPr>
          <w:p w14:paraId="2044179F" w14:textId="5020AAD6" w:rsidR="00001EC2" w:rsidRPr="00C56B93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  <w:tc>
          <w:tcPr>
            <w:tcW w:w="3544" w:type="dxa"/>
          </w:tcPr>
          <w:p w14:paraId="3CBED3BE" w14:textId="443C2709" w:rsidR="00001EC2" w:rsidRDefault="00001EC2" w:rsidP="00001EC2">
            <w:pPr>
              <w:jc w:val="center"/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[클라이언트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 xml:space="preserve">] </w:t>
            </w:r>
            <w:r w:rsidRPr="00C56B93"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S</w:t>
            </w:r>
            <w:r w:rsidRPr="00C56B93"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  <w:t>endDataToServer()</w:t>
            </w:r>
          </w:p>
        </w:tc>
        <w:tc>
          <w:tcPr>
            <w:tcW w:w="709" w:type="dxa"/>
          </w:tcPr>
          <w:p w14:paraId="7FCDF06B" w14:textId="43859D5B" w:rsidR="00001EC2" w:rsidRDefault="00001EC2" w:rsidP="00001EC2">
            <w:pPr>
              <w:rPr>
                <w:rFonts w:ascii="맑은 고딕" w:eastAsia="맑은 고딕" w:hAnsi="맑은 고딕"/>
                <w:b/>
                <w:bCs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auto"/>
                <w:sz w:val="28"/>
                <w:szCs w:val="32"/>
              </w:rPr>
              <w:t>□</w:t>
            </w:r>
          </w:p>
        </w:tc>
      </w:tr>
    </w:tbl>
    <w:p w14:paraId="2A80DFAE" w14:textId="77777777" w:rsidR="00C56B93" w:rsidRDefault="00C56B93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</w:p>
    <w:p w14:paraId="7DC4D8DE" w14:textId="03C0B1B1" w:rsidR="00B12341" w:rsidRDefault="00E61715" w:rsidP="00E61715">
      <w:pPr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br w:type="page"/>
      </w:r>
    </w:p>
    <w:p w14:paraId="07BDA001" w14:textId="132645C1" w:rsidR="00D11593" w:rsidRDefault="007466EB" w:rsidP="00EF330A">
      <w:pPr>
        <w:ind w:left="400"/>
        <w:rPr>
          <w:rFonts w:ascii="맑은 고딕" w:eastAsia="맑은 고딕" w:hAnsi="맑은 고딕"/>
          <w:b/>
          <w:bCs/>
          <w:color w:val="auto"/>
          <w:sz w:val="28"/>
          <w:szCs w:val="32"/>
        </w:rPr>
      </w:pP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lastRenderedPageBreak/>
        <w:t>[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 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1주차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>(11.03 ~11.09)</w:t>
      </w:r>
      <w:r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 xml:space="preserve"> </w:t>
      </w:r>
      <w:r w:rsidR="00B5446C">
        <w:rPr>
          <w:rFonts w:ascii="맑은 고딕" w:eastAsia="맑은 고딕" w:hAnsi="맑은 고딕" w:hint="eastAsia"/>
          <w:b/>
          <w:bCs/>
          <w:color w:val="auto"/>
          <w:sz w:val="28"/>
          <w:szCs w:val="32"/>
        </w:rPr>
        <w:t>P</w:t>
      </w:r>
      <w:r w:rsidR="00B5446C">
        <w:rPr>
          <w:rFonts w:ascii="맑은 고딕" w:eastAsia="맑은 고딕" w:hAnsi="맑은 고딕"/>
          <w:b/>
          <w:bCs/>
          <w:color w:val="auto"/>
          <w:sz w:val="28"/>
          <w:szCs w:val="32"/>
        </w:rPr>
        <w:t xml:space="preserve">ROGRESS REPORT </w:t>
      </w:r>
      <w:r>
        <w:rPr>
          <w:rFonts w:ascii="맑은 고딕" w:eastAsia="맑은 고딕" w:hAnsi="맑은 고딕"/>
          <w:b/>
          <w:bCs/>
          <w:color w:val="auto"/>
          <w:sz w:val="28"/>
          <w:szCs w:val="32"/>
        </w:rPr>
        <w:t>]</w:t>
      </w:r>
    </w:p>
    <w:tbl>
      <w:tblPr>
        <w:tblStyle w:val="ae"/>
        <w:tblW w:w="0" w:type="auto"/>
        <w:tblInd w:w="400" w:type="dxa"/>
        <w:tblLook w:val="04A0" w:firstRow="1" w:lastRow="0" w:firstColumn="1" w:lastColumn="0" w:noHBand="0" w:noVBand="1"/>
      </w:tblPr>
      <w:tblGrid>
        <w:gridCol w:w="4481"/>
        <w:gridCol w:w="4469"/>
      </w:tblGrid>
      <w:tr w:rsidR="00D11593" w14:paraId="22CB7362" w14:textId="77777777" w:rsidTr="00D115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16128C68" w14:textId="6E1848A9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허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신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영</w:t>
            </w:r>
          </w:p>
        </w:tc>
        <w:tc>
          <w:tcPr>
            <w:tcW w:w="4675" w:type="dxa"/>
          </w:tcPr>
          <w:p w14:paraId="60A1306B" w14:textId="3BC04F2E" w:rsidR="00D11593" w:rsidRDefault="00D11593" w:rsidP="00D11593">
            <w:pPr>
              <w:jc w:val="center"/>
              <w:rPr>
                <w:rFonts w:ascii="맑은 고딕" w:eastAsia="맑은 고딕" w:hAnsi="맑은 고딕"/>
                <w:color w:val="auto"/>
                <w:sz w:val="28"/>
                <w:szCs w:val="32"/>
              </w:rPr>
            </w:pP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이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동</w:t>
            </w:r>
            <w:r w:rsidR="00EF330A"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8"/>
                <w:szCs w:val="32"/>
              </w:rPr>
              <w:t>희</w:t>
            </w:r>
          </w:p>
        </w:tc>
      </w:tr>
      <w:tr w:rsidR="00D11593" w14:paraId="2EBEA1A3" w14:textId="77777777" w:rsidTr="00850E04">
        <w:trPr>
          <w:trHeight w:val="4306"/>
        </w:trPr>
        <w:tc>
          <w:tcPr>
            <w:tcW w:w="4675" w:type="dxa"/>
          </w:tcPr>
          <w:p w14:paraId="543335C1" w14:textId="77777777" w:rsidR="00D11593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G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it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저장소 생성.</w:t>
            </w:r>
          </w:p>
          <w:p w14:paraId="4AA1762A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E7A6385" w14:textId="3E25C91F" w:rsidR="00717051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Server]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기본 프레임워크 구조 생성.</w:t>
            </w:r>
          </w:p>
          <w:p w14:paraId="426F08CC" w14:textId="55476C75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1C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 – 1Server Model</w:t>
            </w:r>
          </w:p>
          <w:p w14:paraId="3018B007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72162966" w14:textId="2A2E5C1E" w:rsidR="00717051" w:rsidRPr="00EF330A" w:rsidRDefault="00717051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lient]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 </w:t>
            </w:r>
            <w:r w:rsidR="00850E04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Keybord Input </w:t>
            </w:r>
            <w:r w:rsidR="00850E04"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함수화 하여 재정립.</w:t>
            </w:r>
          </w:p>
        </w:tc>
        <w:tc>
          <w:tcPr>
            <w:tcW w:w="4675" w:type="dxa"/>
          </w:tcPr>
          <w:p w14:paraId="66DA3B33" w14:textId="77777777" w:rsidR="00D11593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S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erver]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프로토콜 정의</w:t>
            </w:r>
          </w:p>
          <w:p w14:paraId="1F6987A0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B211309" w14:textId="77777777" w:rsidR="00850E04" w:rsidRDefault="00850E04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[Client] Server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 xml:space="preserve">와 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connect()</w:t>
            </w:r>
          </w:p>
          <w:p w14:paraId="304EAFE5" w14:textId="77777777" w:rsidR="001E19C9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</w:p>
          <w:p w14:paraId="573F341A" w14:textId="739B05B2" w:rsidR="001E19C9" w:rsidRPr="00EF330A" w:rsidRDefault="001E19C9" w:rsidP="00EF330A">
            <w:pPr>
              <w:rPr>
                <w:rFonts w:ascii="맑은 고딕" w:eastAsia="맑은 고딕" w:hAnsi="맑은 고딕"/>
                <w:color w:val="auto"/>
                <w:sz w:val="24"/>
                <w:szCs w:val="24"/>
              </w:rPr>
            </w:pP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-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[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C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lient</w:t>
            </w:r>
            <w:r w:rsidR="00C40A0E"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>]</w:t>
            </w:r>
            <w:r>
              <w:rPr>
                <w:rFonts w:ascii="맑은 고딕" w:eastAsia="맑은 고딕" w:hAnsi="맑은 고딕"/>
                <w:color w:val="auto"/>
                <w:sz w:val="24"/>
                <w:szCs w:val="24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auto"/>
                <w:sz w:val="24"/>
                <w:szCs w:val="24"/>
              </w:rPr>
              <w:t>추가 리소스 수집.</w:t>
            </w:r>
          </w:p>
        </w:tc>
      </w:tr>
    </w:tbl>
    <w:p w14:paraId="5892AC43" w14:textId="3857B5D6" w:rsidR="00E61715" w:rsidRDefault="00E61715" w:rsidP="00B12341">
      <w:pPr>
        <w:ind w:left="400"/>
        <w:rPr>
          <w:rFonts w:ascii="맑은 고딕" w:eastAsia="맑은 고딕" w:hAnsi="맑은 고딕"/>
          <w:color w:val="auto"/>
          <w:sz w:val="28"/>
          <w:szCs w:val="32"/>
        </w:rPr>
      </w:pPr>
    </w:p>
    <w:p w14:paraId="0973BE49" w14:textId="6DDA4534" w:rsidR="007466EB" w:rsidRPr="00E61715" w:rsidRDefault="007466EB" w:rsidP="00E61715">
      <w:pPr>
        <w:rPr>
          <w:rFonts w:ascii="맑은 고딕" w:eastAsia="맑은 고딕" w:hAnsi="맑은 고딕"/>
          <w:color w:val="auto"/>
          <w:sz w:val="28"/>
          <w:szCs w:val="32"/>
        </w:rPr>
      </w:pPr>
    </w:p>
    <w:sectPr w:rsidR="007466EB" w:rsidRPr="00E61715">
      <w:headerReference w:type="default" r:id="rId17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40DE09" w14:textId="77777777" w:rsidR="00D95992" w:rsidRDefault="00D95992">
      <w:pPr>
        <w:spacing w:after="0" w:line="240" w:lineRule="auto"/>
      </w:pPr>
      <w:r>
        <w:separator/>
      </w:r>
    </w:p>
  </w:endnote>
  <w:endnote w:type="continuationSeparator" w:id="0">
    <w:p w14:paraId="48CB4DEC" w14:textId="77777777" w:rsidR="00D95992" w:rsidRDefault="00D95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한컴바탕">
    <w:altName w:val="바탕"/>
    <w:charset w:val="81"/>
    <w:family w:val="roman"/>
    <w:pitch w:val="variable"/>
    <w:sig w:usb0="F7FFAFFF" w:usb1="FBDFFFFF" w:usb2="00FFFFFF" w:usb3="00000000" w:csb0="803F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B5A168" w14:textId="77777777" w:rsidR="00D95992" w:rsidRDefault="00D95992">
      <w:pPr>
        <w:spacing w:after="0" w:line="240" w:lineRule="auto"/>
      </w:pPr>
      <w:r>
        <w:separator/>
      </w:r>
    </w:p>
  </w:footnote>
  <w:footnote w:type="continuationSeparator" w:id="0">
    <w:p w14:paraId="7FED952A" w14:textId="77777777" w:rsidR="00D95992" w:rsidRDefault="00D959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7BC08" w14:textId="77777777" w:rsidR="006D65FE" w:rsidRDefault="006D65FE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C3A678" wp14:editId="63D637AA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182880"/>
              <wp:effectExtent l="0" t="0" r="3810" b="11430"/>
              <wp:wrapNone/>
              <wp:docPr id="22" name="텍스트 상자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1828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22538B" w14:textId="77777777" w:rsidR="006D65FE" w:rsidRDefault="006D65FE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213F85">
                            <w:rPr>
                              <w:lang w:val="ko-KR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3C3A678" id="_x0000_t202" coordsize="21600,21600" o:spt="202" path="m,l,21600r21600,l21600,xe">
              <v:stroke joinstyle="miter"/>
              <v:path gradientshapeok="t" o:connecttype="rect"/>
            </v:shapetype>
            <v:shape id="텍스트 상자 22" o:spid="_x0000_s1026" type="#_x0000_t202" style="position:absolute;margin-left:-24.5pt;margin-top:0;width:26.7pt;height:14.4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" filled="f" stroked="f" strokeweight=".5pt">
              <v:textbox style="mso-fit-shape-to-text:t" inset="0,0,0,0">
                <w:txbxContent>
                  <w:p w14:paraId="2C22538B" w14:textId="77777777" w:rsidR="006D65FE" w:rsidRDefault="006D65F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213F85">
                      <w:rPr>
                        <w:lang w:val="ko-KR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BD582D"/>
    <w:multiLevelType w:val="hybridMultilevel"/>
    <w:tmpl w:val="E36C5F02"/>
    <w:lvl w:ilvl="0" w:tplc="E6640BB8">
      <w:start w:val="1"/>
      <w:numFmt w:val="decimal"/>
      <w:pStyle w:val="2"/>
      <w:lvlText w:val="%1."/>
      <w:lvlJc w:val="left"/>
      <w:pPr>
        <w:tabs>
          <w:tab w:val="num" w:pos="1636"/>
        </w:tabs>
        <w:ind w:left="16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41840"/>
    <w:multiLevelType w:val="hybridMultilevel"/>
    <w:tmpl w:val="1B283A8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0FAD0189"/>
    <w:multiLevelType w:val="hybridMultilevel"/>
    <w:tmpl w:val="E9D407C8"/>
    <w:lvl w:ilvl="0" w:tplc="6E1A49A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11FB794D"/>
    <w:multiLevelType w:val="hybridMultilevel"/>
    <w:tmpl w:val="3D80B560"/>
    <w:lvl w:ilvl="0" w:tplc="F746CE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EBA6FA1"/>
    <w:multiLevelType w:val="hybridMultilevel"/>
    <w:tmpl w:val="9F36603A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95E424F"/>
    <w:multiLevelType w:val="hybridMultilevel"/>
    <w:tmpl w:val="3A763CA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7" w15:restartNumberingAfterBreak="0">
    <w:nsid w:val="2BB50998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1E71D9F"/>
    <w:multiLevelType w:val="hybridMultilevel"/>
    <w:tmpl w:val="658295F6"/>
    <w:lvl w:ilvl="0" w:tplc="68C85F52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31FF33EF"/>
    <w:multiLevelType w:val="hybridMultilevel"/>
    <w:tmpl w:val="232008C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38833B98"/>
    <w:multiLevelType w:val="hybridMultilevel"/>
    <w:tmpl w:val="7E02A918"/>
    <w:lvl w:ilvl="0" w:tplc="0409000F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A44116B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B322767"/>
    <w:multiLevelType w:val="hybridMultilevel"/>
    <w:tmpl w:val="4A16A034"/>
    <w:lvl w:ilvl="0" w:tplc="359C0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D23942"/>
    <w:multiLevelType w:val="hybridMultilevel"/>
    <w:tmpl w:val="90BAA6E2"/>
    <w:lvl w:ilvl="0" w:tplc="0BE6D964">
      <w:start w:val="1"/>
      <w:numFmt w:val="decimal"/>
      <w:lvlText w:val="(%1)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CD1677A"/>
    <w:multiLevelType w:val="hybridMultilevel"/>
    <w:tmpl w:val="1122BE4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5" w15:restartNumberingAfterBreak="0">
    <w:nsid w:val="3D245BDC"/>
    <w:multiLevelType w:val="hybridMultilevel"/>
    <w:tmpl w:val="938603FC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6" w15:restartNumberingAfterBreak="0">
    <w:nsid w:val="43740AFD"/>
    <w:multiLevelType w:val="hybridMultilevel"/>
    <w:tmpl w:val="6FEAE3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B497978"/>
    <w:multiLevelType w:val="hybridMultilevel"/>
    <w:tmpl w:val="92D8E39C"/>
    <w:lvl w:ilvl="0" w:tplc="04090011">
      <w:start w:val="1"/>
      <w:numFmt w:val="decimalEnclosedCircle"/>
      <w:lvlText w:val="%1"/>
      <w:lvlJc w:val="left"/>
      <w:pPr>
        <w:ind w:left="19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18" w15:restartNumberingAfterBreak="0">
    <w:nsid w:val="56444048"/>
    <w:multiLevelType w:val="hybridMultilevel"/>
    <w:tmpl w:val="6B806804"/>
    <w:lvl w:ilvl="0" w:tplc="F4446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BD674EB"/>
    <w:multiLevelType w:val="hybridMultilevel"/>
    <w:tmpl w:val="AB9C26A8"/>
    <w:lvl w:ilvl="0" w:tplc="F384B5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EAB1D4A"/>
    <w:multiLevelType w:val="hybridMultilevel"/>
    <w:tmpl w:val="A45A9D0A"/>
    <w:lvl w:ilvl="0" w:tplc="04090011">
      <w:start w:val="1"/>
      <w:numFmt w:val="decimalEnclosedCircle"/>
      <w:lvlText w:val="%1"/>
      <w:lvlJc w:val="left"/>
      <w:pPr>
        <w:ind w:left="1960" w:hanging="400"/>
      </w:pPr>
    </w:lvl>
    <w:lvl w:ilvl="1" w:tplc="04090019" w:tentative="1">
      <w:start w:val="1"/>
      <w:numFmt w:val="upperLetter"/>
      <w:lvlText w:val="%2."/>
      <w:lvlJc w:val="left"/>
      <w:pPr>
        <w:ind w:left="2360" w:hanging="400"/>
      </w:pPr>
    </w:lvl>
    <w:lvl w:ilvl="2" w:tplc="0409001B" w:tentative="1">
      <w:start w:val="1"/>
      <w:numFmt w:val="lowerRoman"/>
      <w:lvlText w:val="%3."/>
      <w:lvlJc w:val="right"/>
      <w:pPr>
        <w:ind w:left="2760" w:hanging="400"/>
      </w:pPr>
    </w:lvl>
    <w:lvl w:ilvl="3" w:tplc="0409000F" w:tentative="1">
      <w:start w:val="1"/>
      <w:numFmt w:val="decimal"/>
      <w:lvlText w:val="%4."/>
      <w:lvlJc w:val="left"/>
      <w:pPr>
        <w:ind w:left="3160" w:hanging="400"/>
      </w:pPr>
    </w:lvl>
    <w:lvl w:ilvl="4" w:tplc="04090019" w:tentative="1">
      <w:start w:val="1"/>
      <w:numFmt w:val="upperLetter"/>
      <w:lvlText w:val="%5."/>
      <w:lvlJc w:val="left"/>
      <w:pPr>
        <w:ind w:left="3560" w:hanging="400"/>
      </w:pPr>
    </w:lvl>
    <w:lvl w:ilvl="5" w:tplc="0409001B" w:tentative="1">
      <w:start w:val="1"/>
      <w:numFmt w:val="lowerRoman"/>
      <w:lvlText w:val="%6."/>
      <w:lvlJc w:val="right"/>
      <w:pPr>
        <w:ind w:left="3960" w:hanging="400"/>
      </w:pPr>
    </w:lvl>
    <w:lvl w:ilvl="6" w:tplc="0409000F" w:tentative="1">
      <w:start w:val="1"/>
      <w:numFmt w:val="decimal"/>
      <w:lvlText w:val="%7."/>
      <w:lvlJc w:val="left"/>
      <w:pPr>
        <w:ind w:left="4360" w:hanging="400"/>
      </w:pPr>
    </w:lvl>
    <w:lvl w:ilvl="7" w:tplc="04090019" w:tentative="1">
      <w:start w:val="1"/>
      <w:numFmt w:val="upperLetter"/>
      <w:lvlText w:val="%8."/>
      <w:lvlJc w:val="left"/>
      <w:pPr>
        <w:ind w:left="4760" w:hanging="400"/>
      </w:pPr>
    </w:lvl>
    <w:lvl w:ilvl="8" w:tplc="0409001B" w:tentative="1">
      <w:start w:val="1"/>
      <w:numFmt w:val="lowerRoman"/>
      <w:lvlText w:val="%9."/>
      <w:lvlJc w:val="right"/>
      <w:pPr>
        <w:ind w:left="5160" w:hanging="400"/>
      </w:pPr>
    </w:lvl>
  </w:abstractNum>
  <w:abstractNum w:abstractNumId="21" w15:restartNumberingAfterBreak="0">
    <w:nsid w:val="623C62E6"/>
    <w:multiLevelType w:val="hybridMultilevel"/>
    <w:tmpl w:val="4F8AC72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B0153E"/>
    <w:multiLevelType w:val="hybridMultilevel"/>
    <w:tmpl w:val="556EE4DE"/>
    <w:lvl w:ilvl="0" w:tplc="79423A68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3BC6863"/>
    <w:multiLevelType w:val="hybridMultilevel"/>
    <w:tmpl w:val="875EAD32"/>
    <w:lvl w:ilvl="0" w:tplc="359C0B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24" w15:restartNumberingAfterBreak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558FF"/>
    <w:multiLevelType w:val="hybridMultilevel"/>
    <w:tmpl w:val="89784D8A"/>
    <w:lvl w:ilvl="0" w:tplc="D0387AC6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6" w15:restartNumberingAfterBreak="0">
    <w:nsid w:val="6A7A1E11"/>
    <w:multiLevelType w:val="hybridMultilevel"/>
    <w:tmpl w:val="CA2C95D8"/>
    <w:lvl w:ilvl="0" w:tplc="E11A54BA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7" w15:restartNumberingAfterBreak="0">
    <w:nsid w:val="6D897537"/>
    <w:multiLevelType w:val="hybridMultilevel"/>
    <w:tmpl w:val="5A421F96"/>
    <w:lvl w:ilvl="0" w:tplc="4CFE2950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8" w15:restartNumberingAfterBreak="0">
    <w:nsid w:val="713A0A84"/>
    <w:multiLevelType w:val="hybridMultilevel"/>
    <w:tmpl w:val="1DA835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71C72933"/>
    <w:multiLevelType w:val="hybridMultilevel"/>
    <w:tmpl w:val="25B6FEE8"/>
    <w:lvl w:ilvl="0" w:tplc="4DAE6938">
      <w:start w:val="1"/>
      <w:numFmt w:val="bullet"/>
      <w:lvlText w:val=""/>
      <w:lvlJc w:val="left"/>
      <w:pPr>
        <w:ind w:left="11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4E53DEE"/>
    <w:multiLevelType w:val="hybridMultilevel"/>
    <w:tmpl w:val="4E6E558A"/>
    <w:lvl w:ilvl="0" w:tplc="41FE2A7C">
      <w:start w:val="1"/>
      <w:numFmt w:val="decimal"/>
      <w:lvlText w:val="%1."/>
      <w:lvlJc w:val="left"/>
      <w:pPr>
        <w:ind w:left="760" w:hanging="360"/>
      </w:pPr>
      <w:rPr>
        <w:rFonts w:hint="default"/>
        <w:b/>
        <w:color w:val="1F4E79" w:themeColor="accent1" w:themeShade="80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8D96674"/>
    <w:multiLevelType w:val="hybridMultilevel"/>
    <w:tmpl w:val="BD342944"/>
    <w:lvl w:ilvl="0" w:tplc="7CB251F6">
      <w:start w:val="1"/>
      <w:numFmt w:val="bullet"/>
      <w:lvlText w:val=""/>
      <w:lvlJc w:val="left"/>
      <w:pPr>
        <w:ind w:left="1080" w:hanging="360"/>
      </w:pPr>
      <w:rPr>
        <w:rFonts w:ascii="Wingdings" w:eastAsia="맑은 고딕" w:hAnsi="Wingdings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4"/>
  </w:num>
  <w:num w:numId="3">
    <w:abstractNumId w:val="24"/>
    <w:lvlOverride w:ilvl="0">
      <w:startOverride w:val="1"/>
    </w:lvlOverride>
  </w:num>
  <w:num w:numId="4">
    <w:abstractNumId w:val="1"/>
  </w:num>
  <w:num w:numId="5">
    <w:abstractNumId w:val="28"/>
  </w:num>
  <w:num w:numId="6">
    <w:abstractNumId w:val="16"/>
  </w:num>
  <w:num w:numId="7">
    <w:abstractNumId w:val="21"/>
  </w:num>
  <w:num w:numId="8">
    <w:abstractNumId w:val="10"/>
  </w:num>
  <w:num w:numId="9">
    <w:abstractNumId w:val="17"/>
  </w:num>
  <w:num w:numId="10">
    <w:abstractNumId w:val="14"/>
  </w:num>
  <w:num w:numId="11">
    <w:abstractNumId w:val="20"/>
  </w:num>
  <w:num w:numId="12">
    <w:abstractNumId w:val="15"/>
  </w:num>
  <w:num w:numId="13">
    <w:abstractNumId w:val="30"/>
  </w:num>
  <w:num w:numId="14">
    <w:abstractNumId w:val="12"/>
  </w:num>
  <w:num w:numId="15">
    <w:abstractNumId w:val="25"/>
  </w:num>
  <w:num w:numId="16">
    <w:abstractNumId w:val="8"/>
  </w:num>
  <w:num w:numId="17">
    <w:abstractNumId w:val="29"/>
  </w:num>
  <w:num w:numId="18">
    <w:abstractNumId w:val="6"/>
  </w:num>
  <w:num w:numId="19">
    <w:abstractNumId w:val="26"/>
  </w:num>
  <w:num w:numId="20">
    <w:abstractNumId w:val="3"/>
  </w:num>
  <w:num w:numId="21">
    <w:abstractNumId w:val="31"/>
  </w:num>
  <w:num w:numId="22">
    <w:abstractNumId w:val="7"/>
  </w:num>
  <w:num w:numId="23">
    <w:abstractNumId w:val="5"/>
  </w:num>
  <w:num w:numId="24">
    <w:abstractNumId w:val="22"/>
  </w:num>
  <w:num w:numId="25">
    <w:abstractNumId w:val="2"/>
  </w:num>
  <w:num w:numId="26">
    <w:abstractNumId w:val="23"/>
  </w:num>
  <w:num w:numId="27">
    <w:abstractNumId w:val="11"/>
  </w:num>
  <w:num w:numId="28">
    <w:abstractNumId w:val="19"/>
  </w:num>
  <w:num w:numId="29">
    <w:abstractNumId w:val="18"/>
  </w:num>
  <w:num w:numId="30">
    <w:abstractNumId w:val="4"/>
  </w:num>
  <w:num w:numId="31">
    <w:abstractNumId w:val="9"/>
  </w:num>
  <w:num w:numId="32">
    <w:abstractNumId w:val="13"/>
  </w:num>
  <w:num w:numId="3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F21"/>
    <w:rsid w:val="00001EC2"/>
    <w:rsid w:val="0002299B"/>
    <w:rsid w:val="00090E51"/>
    <w:rsid w:val="000971DB"/>
    <w:rsid w:val="000D61B9"/>
    <w:rsid w:val="0010623F"/>
    <w:rsid w:val="001269A9"/>
    <w:rsid w:val="001308C1"/>
    <w:rsid w:val="00164CEC"/>
    <w:rsid w:val="001D7AB9"/>
    <w:rsid w:val="001E19C9"/>
    <w:rsid w:val="001E2A07"/>
    <w:rsid w:val="001F1F85"/>
    <w:rsid w:val="00205AB9"/>
    <w:rsid w:val="00213F85"/>
    <w:rsid w:val="0021563E"/>
    <w:rsid w:val="002255B8"/>
    <w:rsid w:val="0026357E"/>
    <w:rsid w:val="00292F4D"/>
    <w:rsid w:val="0029332D"/>
    <w:rsid w:val="002C33DF"/>
    <w:rsid w:val="002D359B"/>
    <w:rsid w:val="00314F21"/>
    <w:rsid w:val="0035347B"/>
    <w:rsid w:val="0036520A"/>
    <w:rsid w:val="003E1DF0"/>
    <w:rsid w:val="00410ED7"/>
    <w:rsid w:val="00416083"/>
    <w:rsid w:val="00473F2C"/>
    <w:rsid w:val="00504702"/>
    <w:rsid w:val="00537477"/>
    <w:rsid w:val="005408ED"/>
    <w:rsid w:val="00540B81"/>
    <w:rsid w:val="005A39F8"/>
    <w:rsid w:val="005C165B"/>
    <w:rsid w:val="00605AE3"/>
    <w:rsid w:val="0064336F"/>
    <w:rsid w:val="00681740"/>
    <w:rsid w:val="006817FD"/>
    <w:rsid w:val="006D65FE"/>
    <w:rsid w:val="006E5570"/>
    <w:rsid w:val="00717051"/>
    <w:rsid w:val="007268C4"/>
    <w:rsid w:val="00744E4F"/>
    <w:rsid w:val="007466EB"/>
    <w:rsid w:val="00772F74"/>
    <w:rsid w:val="00792B6D"/>
    <w:rsid w:val="007B4BD2"/>
    <w:rsid w:val="00804AA0"/>
    <w:rsid w:val="008327BE"/>
    <w:rsid w:val="0083574F"/>
    <w:rsid w:val="00836037"/>
    <w:rsid w:val="00850E04"/>
    <w:rsid w:val="008555F0"/>
    <w:rsid w:val="00887E95"/>
    <w:rsid w:val="008C47DB"/>
    <w:rsid w:val="008D4B02"/>
    <w:rsid w:val="008F42FC"/>
    <w:rsid w:val="00920F4E"/>
    <w:rsid w:val="00927820"/>
    <w:rsid w:val="00935188"/>
    <w:rsid w:val="00962075"/>
    <w:rsid w:val="00990790"/>
    <w:rsid w:val="00994209"/>
    <w:rsid w:val="009D7F40"/>
    <w:rsid w:val="009E2902"/>
    <w:rsid w:val="009F5994"/>
    <w:rsid w:val="00A05CF4"/>
    <w:rsid w:val="00A31C0D"/>
    <w:rsid w:val="00A57316"/>
    <w:rsid w:val="00A63A88"/>
    <w:rsid w:val="00A729C3"/>
    <w:rsid w:val="00A74D08"/>
    <w:rsid w:val="00A77FC1"/>
    <w:rsid w:val="00B03845"/>
    <w:rsid w:val="00B05ACA"/>
    <w:rsid w:val="00B12341"/>
    <w:rsid w:val="00B43995"/>
    <w:rsid w:val="00B5446C"/>
    <w:rsid w:val="00C0396D"/>
    <w:rsid w:val="00C11DBD"/>
    <w:rsid w:val="00C40A0E"/>
    <w:rsid w:val="00C56AFE"/>
    <w:rsid w:val="00C56B93"/>
    <w:rsid w:val="00C6331F"/>
    <w:rsid w:val="00C8360B"/>
    <w:rsid w:val="00CA147C"/>
    <w:rsid w:val="00CA69FE"/>
    <w:rsid w:val="00CB3BFB"/>
    <w:rsid w:val="00CD054A"/>
    <w:rsid w:val="00D11593"/>
    <w:rsid w:val="00D11E5B"/>
    <w:rsid w:val="00D12258"/>
    <w:rsid w:val="00D30AA6"/>
    <w:rsid w:val="00D52796"/>
    <w:rsid w:val="00D56C62"/>
    <w:rsid w:val="00D95992"/>
    <w:rsid w:val="00DB3CF9"/>
    <w:rsid w:val="00DD637A"/>
    <w:rsid w:val="00DE215F"/>
    <w:rsid w:val="00E14577"/>
    <w:rsid w:val="00E61715"/>
    <w:rsid w:val="00E67865"/>
    <w:rsid w:val="00E76A80"/>
    <w:rsid w:val="00EB6DD6"/>
    <w:rsid w:val="00EE399C"/>
    <w:rsid w:val="00EF0A4B"/>
    <w:rsid w:val="00EF330A"/>
    <w:rsid w:val="00F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D8EF7"/>
  <w15:chartTrackingRefBased/>
  <w15:docId w15:val="{4333E748-FB7E-41C3-B931-5E901375B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lang w:val="en-US" w:eastAsia="ko-K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numId w:val="4"/>
      </w:numPr>
      <w:tabs>
        <w:tab w:val="clear" w:pos="1636"/>
        <w:tab w:val="num" w:pos="360"/>
      </w:tabs>
      <w:spacing w:before="360" w:after="120" w:line="240" w:lineRule="auto"/>
      <w:ind w:left="360"/>
      <w:outlineLvl w:val="1"/>
    </w:pPr>
    <w:rPr>
      <w:b/>
      <w:bCs/>
      <w:color w:val="5B9BD5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customStyle="1" w:styleId="a5">
    <w:name w:val="표 눈금"/>
    <w:basedOn w:val="a2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Char0">
    <w:name w:val="부제 Char"/>
    <w:basedOn w:val="a1"/>
    <w:link w:val="a6"/>
    <w:uiPriority w:val="11"/>
    <w:rPr>
      <w:b/>
      <w:bCs/>
      <w:color w:val="5B9BD5" w:themeColor="accent1"/>
      <w:sz w:val="24"/>
    </w:rPr>
  </w:style>
  <w:style w:type="character" w:customStyle="1" w:styleId="1Char">
    <w:name w:val="제목 1 Char"/>
    <w:basedOn w:val="a1"/>
    <w:link w:val="1"/>
    <w:uiPriority w:val="9"/>
    <w:rPr>
      <w:b/>
      <w:bCs/>
      <w:caps/>
      <w:color w:val="1F4E79" w:themeColor="accent1" w:themeShade="80"/>
      <w:sz w:val="28"/>
    </w:rPr>
  </w:style>
  <w:style w:type="table" w:customStyle="1" w:styleId="a7">
    <w:name w:val="팁 표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팁 텍스트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customStyle="1" w:styleId="a9">
    <w:name w:val="개체 틀 텍스트"/>
    <w:basedOn w:val="a1"/>
    <w:uiPriority w:val="99"/>
    <w:semiHidden/>
    <w:rPr>
      <w:color w:val="808080"/>
    </w:rPr>
  </w:style>
  <w:style w:type="paragraph" w:styleId="aa">
    <w:name w:val="No Spacing"/>
    <w:uiPriority w:val="36"/>
    <w:qFormat/>
    <w:pPr>
      <w:spacing w:after="0" w:line="240" w:lineRule="auto"/>
    </w:pPr>
  </w:style>
  <w:style w:type="character" w:customStyle="1" w:styleId="2Char">
    <w:name w:val="제목 2 Char"/>
    <w:basedOn w:val="a1"/>
    <w:link w:val="2"/>
    <w:uiPriority w:val="9"/>
    <w:rPr>
      <w:b/>
      <w:bCs/>
      <w:color w:val="5B9BD5" w:themeColor="accent1"/>
      <w:sz w:val="24"/>
    </w:rPr>
  </w:style>
  <w:style w:type="paragraph" w:customStyle="1" w:styleId="a">
    <w:name w:val="글머리 기호 목록"/>
    <w:basedOn w:val="a0"/>
    <w:uiPriority w:val="1"/>
    <w:unhideWhenUsed/>
    <w:qFormat/>
    <w:pPr>
      <w:numPr>
        <w:numId w:val="2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머리글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Char2">
    <w:name w:val="바닥글 Char"/>
    <w:basedOn w:val="a1"/>
    <w:link w:val="ac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customStyle="1" w:styleId="41">
    <w:name w:val="눈금 표 4 강조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눈금 표 밝게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프로젝트 범위 표"/>
    <w:basedOn w:val="a2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customStyle="1" w:styleId="af">
    <w:name w:val="바닥글 텍스트"/>
    <w:basedOn w:val="a0"/>
    <w:link w:val="af0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af0">
    <w:name w:val="바닥글 텍스트 문자"/>
    <w:basedOn w:val="a1"/>
    <w:link w:val="af"/>
    <w:uiPriority w:val="12"/>
    <w:rPr>
      <w:i/>
      <w:iCs/>
      <w:sz w:val="14"/>
    </w:rPr>
  </w:style>
  <w:style w:type="character" w:styleId="af1">
    <w:name w:val="Placeholder Text"/>
    <w:basedOn w:val="a1"/>
    <w:uiPriority w:val="99"/>
    <w:semiHidden/>
    <w:rsid w:val="00DB3CF9"/>
    <w:rPr>
      <w:color w:val="808080"/>
    </w:rPr>
  </w:style>
  <w:style w:type="paragraph" w:styleId="af2">
    <w:name w:val="List Paragraph"/>
    <w:basedOn w:val="a0"/>
    <w:uiPriority w:val="34"/>
    <w:unhideWhenUsed/>
    <w:qFormat/>
    <w:rsid w:val="00314F21"/>
    <w:pPr>
      <w:ind w:leftChars="400" w:left="800"/>
    </w:pPr>
  </w:style>
  <w:style w:type="paragraph" w:customStyle="1" w:styleId="af3">
    <w:name w:val="바탕글"/>
    <w:rsid w:val="0099420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/>
      <w:color w:val="000000"/>
      <w:kern w:val="2"/>
      <w:sz w:val="20"/>
      <w:szCs w:val="22"/>
    </w:rPr>
  </w:style>
  <w:style w:type="table" w:styleId="af4">
    <w:name w:val="Table Grid"/>
    <w:basedOn w:val="a2"/>
    <w:uiPriority w:val="39"/>
    <w:rsid w:val="00994209"/>
    <w:pPr>
      <w:spacing w:after="0" w:line="240" w:lineRule="auto"/>
      <w:jc w:val="both"/>
    </w:pPr>
    <w:rPr>
      <w:color w:val="auto"/>
      <w:kern w:val="2"/>
      <w:sz w:val="20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99.%20Default\AppData\Roaming\Microsoft\Templates\&#54532;&#47196;&#51229;&#53944;%20&#48276;&#50948;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70926BE6910EE541A5C8A9203B4061CC0400C52140320FE295488DD4381964E77F84" ma:contentTypeVersion="57" ma:contentTypeDescription="Create a new document." ma:contentTypeScope="" ma:versionID="fb68b574494ff423512a6d157fda585d">
  <xsd:schema xmlns:xsd="http://www.w3.org/2001/XMLSchema" xmlns:xs="http://www.w3.org/2001/XMLSchema" xmlns:p="http://schemas.microsoft.com/office/2006/metadata/properties" xmlns:ns2="49c1fb53-399a-4d91-bfc2-0a118990ebe4" targetNamespace="http://schemas.microsoft.com/office/2006/metadata/properties" ma:root="true" ma:fieldsID="0c909fc9147f5cd72e5e5bce45a50b95" ns2:_="">
    <xsd:import namespace="49c1fb53-399a-4d91-bfc2-0a118990ebe4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c1fb53-399a-4d91-bfc2-0a118990ebe4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46eace49-6800-49f1-a64f-ebba43398223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998FE1E4-65AF-4644-A335-DDF948C303E5}" ma:internalName="CSXSubmissionMarket" ma:readOnly="false" ma:showField="MarketName" ma:web="49c1fb53-399a-4d91-bfc2-0a118990ebe4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f9e05721-622c-44cb-9266-41f3c0e6162c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79DE6945-A8C8-4B02-AD64-E66D49B13DD1}" ma:internalName="InProjectListLookup" ma:readOnly="true" ma:showField="InProjectLis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085c3879-e14f-4ad1-98de-c23ee0a51699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79DE6945-A8C8-4B02-AD64-E66D49B13DD1}" ma:internalName="LastCompleteVersionLookup" ma:readOnly="true" ma:showField="LastComplete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79DE6945-A8C8-4B02-AD64-E66D49B13DD1}" ma:internalName="LastPreviewErrorLookup" ma:readOnly="true" ma:showField="LastPreview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79DE6945-A8C8-4B02-AD64-E66D49B13DD1}" ma:internalName="LastPreviewResultLookup" ma:readOnly="true" ma:showField="LastPreview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79DE6945-A8C8-4B02-AD64-E66D49B13DD1}" ma:internalName="LastPreviewAttemptDateLookup" ma:readOnly="true" ma:showField="LastPreview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79DE6945-A8C8-4B02-AD64-E66D49B13DD1}" ma:internalName="LastPreviewedByLookup" ma:readOnly="true" ma:showField="LastPreview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79DE6945-A8C8-4B02-AD64-E66D49B13DD1}" ma:internalName="LastPreviewTimeLookup" ma:readOnly="true" ma:showField="LastPreview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79DE6945-A8C8-4B02-AD64-E66D49B13DD1}" ma:internalName="LastPreviewVersionLookup" ma:readOnly="true" ma:showField="LastPreview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79DE6945-A8C8-4B02-AD64-E66D49B13DD1}" ma:internalName="LastPublishErrorLookup" ma:readOnly="true" ma:showField="LastPublishError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79DE6945-A8C8-4B02-AD64-E66D49B13DD1}" ma:internalName="LastPublishResultLookup" ma:readOnly="true" ma:showField="LastPublishResult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79DE6945-A8C8-4B02-AD64-E66D49B13DD1}" ma:internalName="LastPublishAttemptDateLookup" ma:readOnly="true" ma:showField="LastPublishAttemptDat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79DE6945-A8C8-4B02-AD64-E66D49B13DD1}" ma:internalName="LastPublishedByLookup" ma:readOnly="true" ma:showField="LastPublishedBy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79DE6945-A8C8-4B02-AD64-E66D49B13DD1}" ma:internalName="LastPublishTimeLookup" ma:readOnly="true" ma:showField="LastPublishTi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79DE6945-A8C8-4B02-AD64-E66D49B13DD1}" ma:internalName="LastPublishVersionLookup" ma:readOnly="true" ma:showField="LastPublishVersion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0F6EFE92-EA97-47A1-8B41-AB7AAC6F2484}" ma:internalName="LocLastLocAttemptVersionLookup" ma:readOnly="false" ma:showField="LastLocAttemptVersion" ma:web="49c1fb53-399a-4d91-bfc2-0a118990ebe4">
      <xsd:simpleType>
        <xsd:restriction base="dms:Lookup"/>
      </xsd:simpleType>
    </xsd:element>
    <xsd:element name="LocLastLocAttemptVersionTypeLookup" ma:index="72" nillable="true" ma:displayName="Loc Last Loc Attempt Version Type" ma:default="" ma:list="{0F6EFE92-EA97-47A1-8B41-AB7AAC6F2484}" ma:internalName="LocLastLocAttemptVersionTypeLookup" ma:readOnly="true" ma:showField="LastLocAttemptVersionType" ma:web="49c1fb53-399a-4d91-bfc2-0a118990ebe4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0F6EFE92-EA97-47A1-8B41-AB7AAC6F2484}" ma:internalName="LocNewPublishedVersionLookup" ma:readOnly="true" ma:showField="NewPublishedVersion" ma:web="49c1fb53-399a-4d91-bfc2-0a118990ebe4">
      <xsd:simpleType>
        <xsd:restriction base="dms:Lookup"/>
      </xsd:simpleType>
    </xsd:element>
    <xsd:element name="LocOverallHandbackStatusLookup" ma:index="76" nillable="true" ma:displayName="Loc Overall Handback Status" ma:default="" ma:list="{0F6EFE92-EA97-47A1-8B41-AB7AAC6F2484}" ma:internalName="LocOverallHandbackStatusLookup" ma:readOnly="true" ma:showField="OverallHandbackStatus" ma:web="49c1fb53-399a-4d91-bfc2-0a118990ebe4">
      <xsd:simpleType>
        <xsd:restriction base="dms:Lookup"/>
      </xsd:simpleType>
    </xsd:element>
    <xsd:element name="LocOverallLocStatusLookup" ma:index="77" nillable="true" ma:displayName="Loc Overall Localize Status" ma:default="" ma:list="{0F6EFE92-EA97-47A1-8B41-AB7AAC6F2484}" ma:internalName="LocOverallLocStatusLookup" ma:readOnly="true" ma:showField="OverallLocStatus" ma:web="49c1fb53-399a-4d91-bfc2-0a118990ebe4">
      <xsd:simpleType>
        <xsd:restriction base="dms:Lookup"/>
      </xsd:simpleType>
    </xsd:element>
    <xsd:element name="LocOverallPreviewStatusLookup" ma:index="78" nillable="true" ma:displayName="Loc Overall Preview Status" ma:default="" ma:list="{0F6EFE92-EA97-47A1-8B41-AB7AAC6F2484}" ma:internalName="LocOverallPreviewStatusLookup" ma:readOnly="true" ma:showField="OverallPreviewStatus" ma:web="49c1fb53-399a-4d91-bfc2-0a118990ebe4">
      <xsd:simpleType>
        <xsd:restriction base="dms:Lookup"/>
      </xsd:simpleType>
    </xsd:element>
    <xsd:element name="LocOverallPublishStatusLookup" ma:index="79" nillable="true" ma:displayName="Loc Overall Publish Status" ma:default="" ma:list="{0F6EFE92-EA97-47A1-8B41-AB7AAC6F2484}" ma:internalName="LocOverallPublishStatusLookup" ma:readOnly="true" ma:showField="OverallPublishStatus" ma:web="49c1fb53-399a-4d91-bfc2-0a118990ebe4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0F6EFE92-EA97-47A1-8B41-AB7AAC6F2484}" ma:internalName="LocProcessedForHandoffsLookup" ma:readOnly="true" ma:showField="ProcessedForHandoffs" ma:web="49c1fb53-399a-4d91-bfc2-0a118990ebe4">
      <xsd:simpleType>
        <xsd:restriction base="dms:Lookup"/>
      </xsd:simpleType>
    </xsd:element>
    <xsd:element name="LocProcessedForMarketsLookup" ma:index="82" nillable="true" ma:displayName="Loc Processed For Markets" ma:default="" ma:list="{0F6EFE92-EA97-47A1-8B41-AB7AAC6F2484}" ma:internalName="LocProcessedForMarketsLookup" ma:readOnly="true" ma:showField="ProcessedForMarkets" ma:web="49c1fb53-399a-4d91-bfc2-0a118990ebe4">
      <xsd:simpleType>
        <xsd:restriction base="dms:Lookup"/>
      </xsd:simpleType>
    </xsd:element>
    <xsd:element name="LocPublishedDependentAssetsLookup" ma:index="83" nillable="true" ma:displayName="Loc Published Dependent Assets" ma:default="" ma:list="{0F6EFE92-EA97-47A1-8B41-AB7AAC6F2484}" ma:internalName="LocPublishedDependentAssetsLookup" ma:readOnly="true" ma:showField="PublishedDependentAssets" ma:web="49c1fb53-399a-4d91-bfc2-0a118990ebe4">
      <xsd:simpleType>
        <xsd:restriction base="dms:Lookup"/>
      </xsd:simpleType>
    </xsd:element>
    <xsd:element name="LocPublishedLinkedAssetsLookup" ma:index="84" nillable="true" ma:displayName="Loc Published Linked Assets" ma:default="" ma:list="{0F6EFE92-EA97-47A1-8B41-AB7AAC6F2484}" ma:internalName="LocPublishedLinkedAssetsLookup" ma:readOnly="true" ma:showField="PublishedLinkedAssets" ma:web="49c1fb53-399a-4d91-bfc2-0a118990ebe4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6e2371ae-b2bd-4992-837f-63963325355f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998FE1E4-65AF-4644-A335-DDF948C303E5}" ma:internalName="Markets" ma:readOnly="false" ma:showField="MarketName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79DE6945-A8C8-4B02-AD64-E66D49B13DD1}" ma:internalName="NumOfRatingsLookup" ma:readOnly="true" ma:showField="NumOfRating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79DE6945-A8C8-4B02-AD64-E66D49B13DD1}" ma:internalName="PublishStatusLookup" ma:readOnly="false" ma:showField="PublishStatus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502d106f-1a72-436f-9056-09977804f364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eaa5a869-0ce9-45b3-aa27-3f613c45af54}" ma:internalName="TaxCatchAll" ma:showField="CatchAllData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eaa5a869-0ce9-45b3-aa27-3f613c45af54}" ma:internalName="TaxCatchAllLabel" ma:readOnly="true" ma:showField="CatchAllDataLabel" ma:web="49c1fb53-399a-4d91-bfc2-0a118990eb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9c1fb53-399a-4d91-bfc2-0a118990ebe4" xsi:nil="true"/>
    <AssetExpire xmlns="49c1fb53-399a-4d91-bfc2-0a118990ebe4">2029-01-01T08:00:00+00:00</AssetExpire>
    <CampaignTagsTaxHTField0 xmlns="49c1fb53-399a-4d91-bfc2-0a118990ebe4">
      <Terms xmlns="http://schemas.microsoft.com/office/infopath/2007/PartnerControls"/>
    </CampaignTagsTaxHTField0>
    <IntlLangReviewDate xmlns="49c1fb53-399a-4d91-bfc2-0a118990ebe4" xsi:nil="true"/>
    <TPFriendlyName xmlns="49c1fb53-399a-4d91-bfc2-0a118990ebe4" xsi:nil="true"/>
    <IntlLangReview xmlns="49c1fb53-399a-4d91-bfc2-0a118990ebe4">false</IntlLangReview>
    <LocLastLocAttemptVersionLookup xmlns="49c1fb53-399a-4d91-bfc2-0a118990ebe4">844755</LocLastLocAttemptVersionLookup>
    <PolicheckWords xmlns="49c1fb53-399a-4d91-bfc2-0a118990ebe4" xsi:nil="true"/>
    <SubmitterId xmlns="49c1fb53-399a-4d91-bfc2-0a118990ebe4" xsi:nil="true"/>
    <AcquiredFrom xmlns="49c1fb53-399a-4d91-bfc2-0a118990ebe4">Internal MS</AcquiredFrom>
    <EditorialStatus xmlns="49c1fb53-399a-4d91-bfc2-0a118990ebe4">Complete</EditorialStatus>
    <Markets xmlns="49c1fb53-399a-4d91-bfc2-0a118990ebe4"/>
    <OriginAsset xmlns="49c1fb53-399a-4d91-bfc2-0a118990ebe4" xsi:nil="true"/>
    <AssetStart xmlns="49c1fb53-399a-4d91-bfc2-0a118990ebe4">2012-06-27T21:54:00+00:00</AssetStart>
    <FriendlyTitle xmlns="49c1fb53-399a-4d91-bfc2-0a118990ebe4" xsi:nil="true"/>
    <MarketSpecific xmlns="49c1fb53-399a-4d91-bfc2-0a118990ebe4">false</MarketSpecific>
    <TPNamespace xmlns="49c1fb53-399a-4d91-bfc2-0a118990ebe4" xsi:nil="true"/>
    <PublishStatusLookup xmlns="49c1fb53-399a-4d91-bfc2-0a118990ebe4">
      <Value>468865</Value>
    </PublishStatusLookup>
    <APAuthor xmlns="49c1fb53-399a-4d91-bfc2-0a118990ebe4">
      <UserInfo>
        <DisplayName>MIDDLEEAST\v-keerth</DisplayName>
        <AccountId>2799</AccountId>
        <AccountType/>
      </UserInfo>
    </APAuthor>
    <TPCommandLine xmlns="49c1fb53-399a-4d91-bfc2-0a118990ebe4" xsi:nil="true"/>
    <IntlLangReviewer xmlns="49c1fb53-399a-4d91-bfc2-0a118990ebe4" xsi:nil="true"/>
    <OpenTemplate xmlns="49c1fb53-399a-4d91-bfc2-0a118990ebe4">true</OpenTemplate>
    <CSXSubmissionDate xmlns="49c1fb53-399a-4d91-bfc2-0a118990ebe4" xsi:nil="true"/>
    <TaxCatchAll xmlns="49c1fb53-399a-4d91-bfc2-0a118990ebe4"/>
    <Manager xmlns="49c1fb53-399a-4d91-bfc2-0a118990ebe4" xsi:nil="true"/>
    <NumericId xmlns="49c1fb53-399a-4d91-bfc2-0a118990ebe4" xsi:nil="true"/>
    <ParentAssetId xmlns="49c1fb53-399a-4d91-bfc2-0a118990ebe4" xsi:nil="true"/>
    <OriginalSourceMarket xmlns="49c1fb53-399a-4d91-bfc2-0a118990ebe4">english</OriginalSourceMarket>
    <ApprovalStatus xmlns="49c1fb53-399a-4d91-bfc2-0a118990ebe4">InProgress</ApprovalStatus>
    <TPComponent xmlns="49c1fb53-399a-4d91-bfc2-0a118990ebe4" xsi:nil="true"/>
    <EditorialTags xmlns="49c1fb53-399a-4d91-bfc2-0a118990ebe4" xsi:nil="true"/>
    <TPExecutable xmlns="49c1fb53-399a-4d91-bfc2-0a118990ebe4" xsi:nil="true"/>
    <TPLaunchHelpLink xmlns="49c1fb53-399a-4d91-bfc2-0a118990ebe4" xsi:nil="true"/>
    <LocComments xmlns="49c1fb53-399a-4d91-bfc2-0a118990ebe4" xsi:nil="true"/>
    <LocRecommendedHandoff xmlns="49c1fb53-399a-4d91-bfc2-0a118990ebe4" xsi:nil="true"/>
    <SourceTitle xmlns="49c1fb53-399a-4d91-bfc2-0a118990ebe4" xsi:nil="true"/>
    <CSXUpdate xmlns="49c1fb53-399a-4d91-bfc2-0a118990ebe4">false</CSXUpdate>
    <IntlLocPriority xmlns="49c1fb53-399a-4d91-bfc2-0a118990ebe4" xsi:nil="true"/>
    <UAProjectedTotalWords xmlns="49c1fb53-399a-4d91-bfc2-0a118990ebe4" xsi:nil="true"/>
    <AssetType xmlns="49c1fb53-399a-4d91-bfc2-0a118990ebe4">TP</AssetType>
    <MachineTranslated xmlns="49c1fb53-399a-4d91-bfc2-0a118990ebe4">false</MachineTranslated>
    <OutputCachingOn xmlns="49c1fb53-399a-4d91-bfc2-0a118990ebe4">false</OutputCachingOn>
    <TemplateStatus xmlns="49c1fb53-399a-4d91-bfc2-0a118990ebe4">Complete</TemplateStatus>
    <IsSearchable xmlns="49c1fb53-399a-4d91-bfc2-0a118990ebe4">true</IsSearchable>
    <ContentItem xmlns="49c1fb53-399a-4d91-bfc2-0a118990ebe4" xsi:nil="true"/>
    <HandoffToMSDN xmlns="49c1fb53-399a-4d91-bfc2-0a118990ebe4" xsi:nil="true"/>
    <ShowIn xmlns="49c1fb53-399a-4d91-bfc2-0a118990ebe4">Show everywhere</ShowIn>
    <ThumbnailAssetId xmlns="49c1fb53-399a-4d91-bfc2-0a118990ebe4" xsi:nil="true"/>
    <UALocComments xmlns="49c1fb53-399a-4d91-bfc2-0a118990ebe4" xsi:nil="true"/>
    <UALocRecommendation xmlns="49c1fb53-399a-4d91-bfc2-0a118990ebe4">Localize</UALocRecommendation>
    <LastModifiedDateTime xmlns="49c1fb53-399a-4d91-bfc2-0a118990ebe4" xsi:nil="true"/>
    <LegacyData xmlns="49c1fb53-399a-4d91-bfc2-0a118990ebe4" xsi:nil="true"/>
    <LocManualTestRequired xmlns="49c1fb53-399a-4d91-bfc2-0a118990ebe4">false</LocManualTestRequired>
    <LocMarketGroupTiers2 xmlns="49c1fb53-399a-4d91-bfc2-0a118990ebe4" xsi:nil="true"/>
    <ClipArtFilename xmlns="49c1fb53-399a-4d91-bfc2-0a118990ebe4" xsi:nil="true"/>
    <TPApplication xmlns="49c1fb53-399a-4d91-bfc2-0a118990ebe4" xsi:nil="true"/>
    <CSXHash xmlns="49c1fb53-399a-4d91-bfc2-0a118990ebe4" xsi:nil="true"/>
    <DirectSourceMarket xmlns="49c1fb53-399a-4d91-bfc2-0a118990ebe4">english</DirectSourceMarket>
    <PrimaryImageGen xmlns="49c1fb53-399a-4d91-bfc2-0a118990ebe4">true</PrimaryImageGen>
    <PlannedPubDate xmlns="49c1fb53-399a-4d91-bfc2-0a118990ebe4" xsi:nil="true"/>
    <CSXSubmissionMarket xmlns="49c1fb53-399a-4d91-bfc2-0a118990ebe4" xsi:nil="true"/>
    <Downloads xmlns="49c1fb53-399a-4d91-bfc2-0a118990ebe4">0</Downloads>
    <ArtSampleDocs xmlns="49c1fb53-399a-4d91-bfc2-0a118990ebe4" xsi:nil="true"/>
    <TrustLevel xmlns="49c1fb53-399a-4d91-bfc2-0a118990ebe4">1 Microsoft Managed Content</TrustLevel>
    <BlockPublish xmlns="49c1fb53-399a-4d91-bfc2-0a118990ebe4">false</BlockPublish>
    <TPLaunchHelpLinkType xmlns="49c1fb53-399a-4d91-bfc2-0a118990ebe4">Template</TPLaunchHelpLinkType>
    <LocalizationTagsTaxHTField0 xmlns="49c1fb53-399a-4d91-bfc2-0a118990ebe4">
      <Terms xmlns="http://schemas.microsoft.com/office/infopath/2007/PartnerControls"/>
    </LocalizationTagsTaxHTField0>
    <BusinessGroup xmlns="49c1fb53-399a-4d91-bfc2-0a118990ebe4" xsi:nil="true"/>
    <Providers xmlns="49c1fb53-399a-4d91-bfc2-0a118990ebe4" xsi:nil="true"/>
    <TemplateTemplateType xmlns="49c1fb53-399a-4d91-bfc2-0a118990ebe4">Word Document Template</TemplateTemplateType>
    <TimesCloned xmlns="49c1fb53-399a-4d91-bfc2-0a118990ebe4" xsi:nil="true"/>
    <TPAppVersion xmlns="49c1fb53-399a-4d91-bfc2-0a118990ebe4" xsi:nil="true"/>
    <VoteCount xmlns="49c1fb53-399a-4d91-bfc2-0a118990ebe4" xsi:nil="true"/>
    <AverageRating xmlns="49c1fb53-399a-4d91-bfc2-0a118990ebe4" xsi:nil="true"/>
    <FeatureTagsTaxHTField0 xmlns="49c1fb53-399a-4d91-bfc2-0a118990ebe4">
      <Terms xmlns="http://schemas.microsoft.com/office/infopath/2007/PartnerControls"/>
    </FeatureTagsTaxHTField0>
    <Provider xmlns="49c1fb53-399a-4d91-bfc2-0a118990ebe4" xsi:nil="true"/>
    <UACurrentWords xmlns="49c1fb53-399a-4d91-bfc2-0a118990ebe4" xsi:nil="true"/>
    <AssetId xmlns="49c1fb53-399a-4d91-bfc2-0a118990ebe4">TP102927812</AssetId>
    <TPClientViewer xmlns="49c1fb53-399a-4d91-bfc2-0a118990ebe4" xsi:nil="true"/>
    <DSATActionTaken xmlns="49c1fb53-399a-4d91-bfc2-0a118990ebe4" xsi:nil="true"/>
    <APEditor xmlns="49c1fb53-399a-4d91-bfc2-0a118990ebe4">
      <UserInfo>
        <DisplayName/>
        <AccountId xsi:nil="true"/>
        <AccountType/>
      </UserInfo>
    </APEditor>
    <TPInstallLocation xmlns="49c1fb53-399a-4d91-bfc2-0a118990ebe4" xsi:nil="true"/>
    <OOCacheId xmlns="49c1fb53-399a-4d91-bfc2-0a118990ebe4" xsi:nil="true"/>
    <IsDeleted xmlns="49c1fb53-399a-4d91-bfc2-0a118990ebe4">false</IsDeleted>
    <PublishTargets xmlns="49c1fb53-399a-4d91-bfc2-0a118990ebe4">OfficeOnlineVNext</PublishTargets>
    <ApprovalLog xmlns="49c1fb53-399a-4d91-bfc2-0a118990ebe4" xsi:nil="true"/>
    <BugNumber xmlns="49c1fb53-399a-4d91-bfc2-0a118990ebe4" xsi:nil="true"/>
    <CrawlForDependencies xmlns="49c1fb53-399a-4d91-bfc2-0a118990ebe4">false</CrawlForDependencies>
    <InternalTagsTaxHTField0 xmlns="49c1fb53-399a-4d91-bfc2-0a118990ebe4">
      <Terms xmlns="http://schemas.microsoft.com/office/infopath/2007/PartnerControls"/>
    </InternalTagsTaxHTField0>
    <LastHandOff xmlns="49c1fb53-399a-4d91-bfc2-0a118990ebe4" xsi:nil="true"/>
    <Milestone xmlns="49c1fb53-399a-4d91-bfc2-0a118990ebe4" xsi:nil="true"/>
    <OriginalRelease xmlns="49c1fb53-399a-4d91-bfc2-0a118990ebe4">15</OriginalRelease>
    <RecommendationsModifier xmlns="49c1fb53-399a-4d91-bfc2-0a118990ebe4" xsi:nil="true"/>
    <ScenarioTagsTaxHTField0 xmlns="49c1fb53-399a-4d91-bfc2-0a118990ebe4">
      <Terms xmlns="http://schemas.microsoft.com/office/infopath/2007/PartnerControls"/>
    </ScenarioTagsTaxHTField0>
    <UANotes xmlns="49c1fb53-399a-4d91-bfc2-0a118990ebe4" xsi:nil="true"/>
  </documentManagement>
</p:properties>
</file>

<file path=customXml/itemProps1.xml><?xml version="1.0" encoding="utf-8"?>
<ds:datastoreItem xmlns:ds="http://schemas.openxmlformats.org/officeDocument/2006/customXml" ds:itemID="{3CA5A98B-6FB3-4CE2-A08F-61AC6880AF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c1fb53-399a-4d91-bfc2-0a118990eb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CF6B333-2A9A-48A6-8A2C-0FEF95B584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A115A9-7DD6-4466-8810-7A4655201CC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49c1fb53-399a-4d91-bfc2-0a118990ebe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범위.dotx</Template>
  <TotalTime>136</TotalTime>
  <Pages>20</Pages>
  <Words>894</Words>
  <Characters>5101</Characters>
  <Application>Microsoft Office Word</Application>
  <DocSecurity>0</DocSecurity>
  <Lines>42</Lines>
  <Paragraphs>11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/>
      <vt:lpstr/>
      <vt:lpstr>개요</vt:lpstr>
      <vt:lpstr>    프로젝트 배경 및 설명</vt:lpstr>
      <vt:lpstr>    프로젝트 범위</vt:lpstr>
      <vt:lpstr>    고수준 요구 사항</vt:lpstr>
      <vt:lpstr>    결과</vt:lpstr>
      <vt:lpstr>    관계자</vt:lpstr>
      <vt:lpstr>    관련 비즈니스 프로세스 또는 시스템</vt:lpstr>
      <vt:lpstr>    특정 제외 사항</vt:lpstr>
      <vt:lpstr>    이행 계획</vt:lpstr>
      <vt:lpstr>    고수준 일정</vt:lpstr>
      <vt:lpstr>승인 및 진행 담당</vt:lpstr>
    </vt:vector>
  </TitlesOfParts>
  <Company/>
  <LinksUpToDate>false</LinksUpToDate>
  <CharactersWithSpaces>5984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허신영</dc:creator>
  <cp:lastModifiedBy>허 신영</cp:lastModifiedBy>
  <cp:revision>4</cp:revision>
  <dcterms:created xsi:type="dcterms:W3CDTF">2020-11-09T16:19:00Z</dcterms:created>
  <dcterms:modified xsi:type="dcterms:W3CDTF">2020-11-14T12:36:00Z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0x01010070926BE6910EE541A5C8A9203B4061CC0400C52140320FE295488DD4381964E77F84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
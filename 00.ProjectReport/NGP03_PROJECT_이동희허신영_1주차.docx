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62984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89B6F31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/>
          <w:b/>
          <w:bCs/>
          <w:sz w:val="44"/>
          <w:szCs w:val="24"/>
        </w:rPr>
        <w:t>NETWORK GAME PROGRAMMING</w:t>
      </w:r>
    </w:p>
    <w:p w14:paraId="1D479DB6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6A37AB0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0AE8705" w14:textId="1D7F01F1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 w:hint="eastAsia"/>
          <w:b/>
          <w:bCs/>
          <w:sz w:val="44"/>
          <w:szCs w:val="24"/>
        </w:rPr>
        <w:t>T</w:t>
      </w:r>
      <w:r w:rsidRPr="00605AE3">
        <w:rPr>
          <w:rFonts w:ascii="맑은 고딕" w:eastAsia="맑은 고딕" w:hAnsi="맑은 고딕"/>
          <w:b/>
          <w:bCs/>
          <w:sz w:val="44"/>
          <w:szCs w:val="24"/>
        </w:rPr>
        <w:t>ERM PROJECT REPORT</w:t>
      </w:r>
    </w:p>
    <w:p w14:paraId="6877FADD" w14:textId="77777777" w:rsidR="00314F21" w:rsidRPr="00605AE3" w:rsidRDefault="00314F21" w:rsidP="00314F21">
      <w:pPr>
        <w:pStyle w:val="a4"/>
        <w:jc w:val="both"/>
        <w:rPr>
          <w:rFonts w:ascii="맑은 고딕" w:eastAsia="맑은 고딕" w:hAnsi="맑은 고딕"/>
          <w:sz w:val="48"/>
          <w:szCs w:val="28"/>
        </w:rPr>
      </w:pPr>
    </w:p>
    <w:p w14:paraId="0192DF69" w14:textId="1D75005B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8"/>
          <w:szCs w:val="28"/>
        </w:rPr>
      </w:pPr>
    </w:p>
    <w:p w14:paraId="2C9B5DBB" w14:textId="77777777" w:rsidR="00314F21" w:rsidRPr="00605AE3" w:rsidRDefault="00314F21" w:rsidP="00DD637A">
      <w:pPr>
        <w:pStyle w:val="a4"/>
      </w:pPr>
    </w:p>
    <w:p w14:paraId="38C1B11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2014180044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허신영</w:t>
      </w:r>
    </w:p>
    <w:p w14:paraId="300808EA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</w:p>
    <w:p w14:paraId="45BC9A14" w14:textId="3F4ABF9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2015182030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이동희</w:t>
      </w:r>
    </w:p>
    <w:p w14:paraId="37534290" w14:textId="1047DCCB" w:rsidR="00314F21" w:rsidRDefault="00314F21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lang w:val="ko-KR"/>
        </w:rPr>
        <w:br w:type="page"/>
      </w:r>
    </w:p>
    <w:p w14:paraId="2FEE1BC8" w14:textId="34F79C5F" w:rsidR="00314F21" w:rsidRPr="00605AE3" w:rsidRDefault="00CD054A" w:rsidP="00CD054A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lastRenderedPageBreak/>
        <w:t>목차</w:t>
      </w:r>
    </w:p>
    <w:p w14:paraId="2905BD30" w14:textId="0551B295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애플리케이션 기획</w:t>
      </w:r>
    </w:p>
    <w:p w14:paraId="2A3CA385" w14:textId="1A36AC79" w:rsidR="00314F21" w:rsidRPr="006817F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설명</w:t>
      </w:r>
    </w:p>
    <w:p w14:paraId="66FEAA28" w14:textId="3E836E21" w:rsidR="00A31C0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구성 요소</w:t>
      </w:r>
    </w:p>
    <w:p w14:paraId="656046DC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7625059" w14:textId="29A4A0F8" w:rsidR="00A31C0D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H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igh Level Design</w:t>
      </w:r>
    </w:p>
    <w:p w14:paraId="2BC015FF" w14:textId="77777777" w:rsidR="006817FD" w:rsidRPr="006817FD" w:rsidRDefault="006817FD" w:rsidP="00CD054A">
      <w:pPr>
        <w:pStyle w:val="af2"/>
        <w:ind w:leftChars="0" w:left="1160"/>
        <w:rPr>
          <w:rFonts w:ascii="맑은 고딕" w:eastAsia="맑은 고딕" w:hAnsi="맑은 고딕"/>
          <w:b/>
          <w:bCs/>
          <w:color w:val="000000" w:themeColor="text1"/>
          <w:sz w:val="28"/>
          <w:szCs w:val="32"/>
          <w:lang w:val="ko-KR"/>
        </w:rPr>
      </w:pPr>
    </w:p>
    <w:p w14:paraId="04D655F5" w14:textId="25D46866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L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ow Level Design</w:t>
      </w:r>
    </w:p>
    <w:p w14:paraId="60B5C6A0" w14:textId="4F4E4A14" w:rsidR="00A31C0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0637A99E" w14:textId="44C4A7C2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erver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4764A2B4" w14:textId="4359FB42" w:rsidR="008555F0" w:rsidRPr="006817FD" w:rsidRDefault="008555F0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lient&amp;Server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공통 매크로</w:t>
      </w:r>
    </w:p>
    <w:p w14:paraId="76DDFB7D" w14:textId="2D83B43D" w:rsidR="006817F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E15B64E" w14:textId="130C722D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erver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423635D" w14:textId="1F06E2C1" w:rsidR="00962075" w:rsidRDefault="00962075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프로토콜</w:t>
      </w:r>
    </w:p>
    <w:p w14:paraId="7E62A6C4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53B3665" w14:textId="4CCA16AE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개발 환경 및 세부 기획</w:t>
      </w:r>
    </w:p>
    <w:p w14:paraId="7FD4F815" w14:textId="2F7E8EB4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개발 환경</w:t>
      </w:r>
    </w:p>
    <w:p w14:paraId="23D8ED2B" w14:textId="2535512E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역할 분담</w:t>
      </w:r>
    </w:p>
    <w:p w14:paraId="634E6C85" w14:textId="145ED91F" w:rsidR="00314F21" w:rsidRPr="00804AA0" w:rsidRDefault="006817FD" w:rsidP="00804AA0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lastRenderedPageBreak/>
        <w:t>개발 일정</w:t>
      </w:r>
    </w:p>
    <w:p w14:paraId="2BE97A9F" w14:textId="492D4848" w:rsidR="00605AE3" w:rsidRPr="00605AE3" w:rsidRDefault="0035347B" w:rsidP="00605AE3">
      <w:pPr>
        <w:pStyle w:val="af2"/>
        <w:numPr>
          <w:ilvl w:val="0"/>
          <w:numId w:val="14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게임 설명</w:t>
      </w:r>
    </w:p>
    <w:p w14:paraId="2086C169" w14:textId="1A531CB7" w:rsidR="00804AA0" w:rsidRDefault="00804AA0" w:rsidP="00804AA0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w:drawing>
          <wp:inline distT="0" distB="0" distL="0" distR="0" wp14:anchorId="5FDF10C0" wp14:editId="77262D53">
            <wp:extent cx="3591763" cy="2820974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68" cy="28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DBD1" w14:textId="05015E2E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35347B"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이름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7731B06" w14:textId="0592FE05" w:rsidR="00605AE3" w:rsidRPr="00605AE3" w:rsidRDefault="0035347B" w:rsidP="00605AE3">
      <w:pPr>
        <w:pStyle w:val="af2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테일즈위버 (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TalseWeaver)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/ 2</w:t>
      </w:r>
      <w:r w:rsidR="005C165B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D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RPG</w:t>
      </w:r>
    </w:p>
    <w:p w14:paraId="48B62409" w14:textId="4C84FB8A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내용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71AB1275" w14:textId="71ABE4F5" w:rsidR="00605AE3" w:rsidRPr="00605AE3" w:rsidRDefault="00605AE3" w:rsidP="00605AE3">
      <w:pPr>
        <w:pStyle w:val="af2"/>
        <w:numPr>
          <w:ilvl w:val="0"/>
          <w:numId w:val="1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플레이어들이 협동하여 몬스터와 보스를 잡고,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던전을 클리어한다.</w:t>
      </w:r>
    </w:p>
    <w:p w14:paraId="7E150898" w14:textId="7FA45C45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설정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6DB3ECBF" w14:textId="42074F40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플레이어는 레벨 업을 통해 </w:t>
      </w:r>
      <w:r w:rsidR="00DD637A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공격력을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높일 수 있다</w:t>
      </w:r>
    </w:p>
    <w:p w14:paraId="74FB0337" w14:textId="572BA15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플레이어는 상점에서 아이템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을 통해 공격력,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H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P, MP, SP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를 높일 수 있다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.</w:t>
      </w:r>
    </w:p>
    <w:p w14:paraId="3EC9AA40" w14:textId="44A0F42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몬스터는 플레이어의 공격을 받으면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가 소모되고,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0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 사망한다.</w:t>
      </w:r>
    </w:p>
    <w:p w14:paraId="65B0DA3F" w14:textId="47EC53ED" w:rsidR="00920F4E" w:rsidRDefault="00090E51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두 명의 플레이어가 모두</w:t>
      </w:r>
      <w:r w:rsidR="00920F4E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몬스터의 공격을 받아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가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0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이되면,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</w:p>
    <w:p w14:paraId="6DC2CAA3" w14:textId="5E5BFBAC" w:rsidR="00FF31E4" w:rsidRPr="00920F4E" w:rsidRDefault="00920F4E" w:rsidP="00920F4E">
      <w:pPr>
        <w:ind w:left="720" w:firstLine="3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게임을 </w:t>
      </w:r>
      <w:r w:rsidR="00FF31E4"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처음부터 다시 시작한다.</w:t>
      </w:r>
    </w:p>
    <w:p w14:paraId="7CD4F33B" w14:textId="2B2A3529" w:rsidR="00804AA0" w:rsidRPr="00804AA0" w:rsidRDefault="00605AE3" w:rsidP="00804AA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lastRenderedPageBreak/>
        <w:t>최종 보스를 잡으면 게임이 클리어된다.</w:t>
      </w:r>
    </w:p>
    <w:p w14:paraId="4C705F84" w14:textId="3FD8D7A0" w:rsidR="00D11E5B" w:rsidRPr="00D11E5B" w:rsidRDefault="00D11E5B" w:rsidP="00D11E5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[ </w:t>
      </w: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조작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]</w:t>
      </w:r>
    </w:p>
    <w:p w14:paraId="0ECC3C73" w14:textId="26EC9F7E" w:rsid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이동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W / A / S / D</w:t>
      </w:r>
    </w:p>
    <w:p w14:paraId="3C780A47" w14:textId="3C87555D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28A775BB" wp14:editId="64400E9F">
            <wp:simplePos x="0" y="0"/>
            <wp:positionH relativeFrom="column">
              <wp:posOffset>426720</wp:posOffset>
            </wp:positionH>
            <wp:positionV relativeFrom="paragraph">
              <wp:posOffset>341630</wp:posOffset>
            </wp:positionV>
            <wp:extent cx="1419225" cy="885825"/>
            <wp:effectExtent l="0" t="0" r="9525" b="9525"/>
            <wp:wrapNone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AA246" wp14:editId="023C7423">
                <wp:simplePos x="0" y="0"/>
                <wp:positionH relativeFrom="column">
                  <wp:posOffset>427076</wp:posOffset>
                </wp:positionH>
                <wp:positionV relativeFrom="paragraph">
                  <wp:posOffset>360680</wp:posOffset>
                </wp:positionV>
                <wp:extent cx="1030605" cy="444500"/>
                <wp:effectExtent l="19050" t="19050" r="17145" b="12700"/>
                <wp:wrapNone/>
                <wp:docPr id="5" name="직사각형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D40F76-CED6-43DD-842F-467D0BC3E3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44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F20C19" id="직사각형 4" o:spid="_x0000_s1026" style="position:absolute;left:0;text-align:left;margin-left:33.65pt;margin-top:28.4pt;width:81.1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" filled="f" strokecolor="red" strokeweight="3pt"/>
            </w:pict>
          </mc:Fallback>
        </mc:AlternateContent>
      </w:r>
    </w:p>
    <w:p w14:paraId="77A0EF94" w14:textId="264FEDF9" w:rsid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0D4D6602" w14:textId="77777777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6C126B5" w14:textId="4C6C03A2" w:rsidR="007268C4" w:rsidRDefault="007268C4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스킬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F1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(Moon) / F2(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Skull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) /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F3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(MultiHit)</w:t>
      </w:r>
    </w:p>
    <w:p w14:paraId="0194DD41" w14:textId="66D43A3C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333BA92" wp14:editId="4F5D6E12">
            <wp:simplePos x="0" y="0"/>
            <wp:positionH relativeFrom="column">
              <wp:posOffset>417550</wp:posOffset>
            </wp:positionH>
            <wp:positionV relativeFrom="paragraph">
              <wp:posOffset>387909</wp:posOffset>
            </wp:positionV>
            <wp:extent cx="1419225" cy="885825"/>
            <wp:effectExtent l="0" t="0" r="9525" b="9525"/>
            <wp:wrapNone/>
            <wp:docPr id="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027DE" w14:textId="491097F3" w:rsidR="0036520A" w:rsidRPr="0036520A" w:rsidRDefault="0036520A" w:rsidP="0036520A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44FF0" wp14:editId="6F22471B">
                <wp:simplePos x="0" y="0"/>
                <wp:positionH relativeFrom="column">
                  <wp:posOffset>424282</wp:posOffset>
                </wp:positionH>
                <wp:positionV relativeFrom="paragraph">
                  <wp:posOffset>401422</wp:posOffset>
                </wp:positionV>
                <wp:extent cx="1031190" cy="445010"/>
                <wp:effectExtent l="19050" t="19050" r="17145" b="12700"/>
                <wp:wrapNone/>
                <wp:docPr id="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190" cy="445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56AF97D" id="직사각형 4" o:spid="_x0000_s1026" style="position:absolute;left:0;text-align:left;margin-left:33.4pt;margin-top:31.6pt;width:81.2pt;height:3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" filled="f" strokecolor="red" strokeweight="3pt"/>
            </w:pict>
          </mc:Fallback>
        </mc:AlternateContent>
      </w:r>
    </w:p>
    <w:p w14:paraId="27764512" w14:textId="1CE55925" w:rsidR="0036520A" w:rsidRPr="0036520A" w:rsidRDefault="0036520A" w:rsidP="0036520A">
      <w:pPr>
        <w:pStyle w:val="af2"/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1FD15B4" w14:textId="76CB0E93" w:rsidR="005C165B" w:rsidRDefault="005C165B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물약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F5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(HP) /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F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6(MP) / F7(SP)</w:t>
      </w:r>
    </w:p>
    <w:p w14:paraId="66FB0421" w14:textId="77777777" w:rsidR="0036520A" w:rsidRDefault="0036520A" w:rsidP="0036520A">
      <w:pPr>
        <w:pStyle w:val="af2"/>
        <w:ind w:leftChars="0" w:left="108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3DFD779E" w14:textId="0F80CB26" w:rsidR="0036520A" w:rsidRP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기본공격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SPACE 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스킬공격 마우스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R_BUTTON</w:t>
      </w:r>
    </w:p>
    <w:p w14:paraId="68E0361E" w14:textId="4A7B5D5A" w:rsidR="00E76A80" w:rsidRPr="008D4B02" w:rsidRDefault="00D11E5B" w:rsidP="008D4B0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종료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ESC</w:t>
      </w:r>
    </w:p>
    <w:p w14:paraId="0FBDF234" w14:textId="77777777" w:rsidR="00804AA0" w:rsidRDefault="00804AA0">
      <w:pP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  <w:br w:type="page"/>
      </w:r>
    </w:p>
    <w:p w14:paraId="707DF894" w14:textId="73C961E8" w:rsidR="00E76A80" w:rsidRPr="00605AE3" w:rsidRDefault="00E76A80" w:rsidP="00E76A80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lastRenderedPageBreak/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 게임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구성 요소</w:t>
      </w:r>
    </w:p>
    <w:p w14:paraId="628C007E" w14:textId="5EF4F9B5" w:rsidR="00D11E5B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플레이어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BB30D70" w14:textId="59A68A16" w:rsidR="00DD637A" w:rsidRDefault="00DD637A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410ED7"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플레이어는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HP, MP, SP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세 가지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 자원을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가진다.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HP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몬스터의 공격을 받을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스킬을 사용할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달리기 상태일 때 이동 시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소모된다.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 스킬 소모 값 보다 작으면 스킬을 사용할 수 없다.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가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0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이되면 플레이어는 자동으로 걷기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상태가 된다.</w:t>
      </w:r>
    </w:p>
    <w:p w14:paraId="650C5072" w14:textId="6485F12C" w:rsidR="00292F4D" w:rsidRDefault="00292F4D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플레이어는 일정 시간 안에 공격 또는 스킬을 사용하면 콤보 공격을 통한 빠른 공격이 가능해진다.</w:t>
      </w:r>
    </w:p>
    <w:p w14:paraId="01821827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</w:p>
    <w:p w14:paraId="66606464" w14:textId="5F0783A7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몬스터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3E529661" w14:textId="2B673536" w:rsidR="0036520A" w:rsidRDefault="0036520A" w:rsidP="0036520A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noProof/>
        </w:rPr>
        <w:drawing>
          <wp:inline distT="0" distB="0" distL="0" distR="0" wp14:anchorId="3171274B" wp14:editId="525E9A00">
            <wp:extent cx="4784141" cy="10355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02" cy="1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B89" w14:textId="419C803D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elly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비선공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먼저 공격받으면 플레이어를 공격한다.</w:t>
      </w:r>
    </w:p>
    <w:p w14:paraId="3B92D825" w14:textId="0B79ECDF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C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플레이어와</w:t>
      </w:r>
      <w:r w:rsidR="00CA147C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5</w:t>
      </w:r>
      <w:r w:rsidR="00CA147C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만큼 거리가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가까워지면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공격한다.</w:t>
      </w:r>
    </w:p>
    <w:p w14:paraId="2B50D33A" w14:textId="77777777" w:rsidR="00292F4D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Ninja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중간 보스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</w:p>
    <w:p w14:paraId="37D7CC7A" w14:textId="2AA9FF71" w:rsidR="008C47DB" w:rsidRDefault="005A39F8" w:rsidP="00292F4D">
      <w:pPr>
        <w:pStyle w:val="af2"/>
        <w:ind w:leftChars="0" w:left="18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60%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이하로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플레이어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뒤로 이동하여 공격한다.</w:t>
      </w:r>
    </w:p>
    <w:p w14:paraId="667D8B1B" w14:textId="2E395009" w:rsidR="00292F4D" w:rsidRDefault="008C47DB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oris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최종 보스 몬스터.</w:t>
      </w:r>
    </w:p>
    <w:p w14:paraId="67C026B5" w14:textId="51BDE9BF" w:rsidR="00292F4D" w:rsidRPr="00292F4D" w:rsidRDefault="00292F4D" w:rsidP="00292F4D">
      <w:pPr>
        <w:pStyle w:val="af2"/>
        <w:ind w:leftChars="0" w:left="144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70%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스킬 공격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을,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40%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이하로 내려가면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순간이동을 하며 공격한다.</w:t>
      </w:r>
    </w:p>
    <w:p w14:paraId="50F866A0" w14:textId="77777777" w:rsidR="000D61B9" w:rsidRDefault="000D61B9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443AC2B" w14:textId="1C089C83" w:rsidR="000971DB" w:rsidRDefault="00E76A80" w:rsidP="000971D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씬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1BA1985" w14:textId="75B761C4" w:rsidR="006E5570" w:rsidRPr="006E5570" w:rsidRDefault="006E5570" w:rsidP="006E557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noProof/>
        </w:rPr>
        <w:drawing>
          <wp:inline distT="0" distB="0" distL="0" distR="0" wp14:anchorId="172E80FC" wp14:editId="413858C7">
            <wp:extent cx="5943600" cy="3162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3B4" w14:textId="08B1A2AA" w:rsidR="000971DB" w:rsidRPr="000971DB" w:rsidRDefault="000971DB" w:rsidP="000971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MENU :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할 수 있다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72C971B6" w14:textId="578D57AC" w:rsidR="00292F4D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 시 시작하는 마을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2D83115C" w14:textId="63275837" w:rsidR="000D61B9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TORE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플레이어가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NPC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를 통해 아이템을 구입할 수 있는 상점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69D4C7C9" w14:textId="2C09B4E9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F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IELD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elly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00B2397A" w14:textId="68C97F65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UNGEON : Cow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와 중간 보스인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Ninja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178C6188" w14:textId="19FBBF44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OSS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최종 보스인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Boris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576F55B5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394810F" w14:textId="77777777" w:rsidR="006E5570" w:rsidRDefault="006E557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783BA92B" w14:textId="46A92F9D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진행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E78F666" w14:textId="6925D151" w:rsidR="000D61B9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M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ENU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‘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’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시작한다.</w:t>
      </w:r>
    </w:p>
    <w:p w14:paraId="6ADBF547" w14:textId="54B14916" w:rsidR="000971DB" w:rsidRPr="000971DB" w:rsidRDefault="000971DB" w:rsidP="000971DB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씬에서 게임을 시작하며,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에서는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STORE, FIELD, DUNGEON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으로 이동할 수 있다.</w:t>
      </w:r>
    </w:p>
    <w:p w14:paraId="681C3618" w14:textId="06BCE028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두 명의 플레이어가 모두 접속해야 던전으로 이동할 수 있다.</w:t>
      </w:r>
    </w:p>
    <w:p w14:paraId="6E69BBA5" w14:textId="1FD697B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TORE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에서 플레이어는 장비를 사고팔 수 있다.</w:t>
      </w:r>
    </w:p>
    <w:p w14:paraId="06878581" w14:textId="304DBEE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-&gt; DUNGEON -&gt; BOSS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씬으로 이동하며 몬스터와 보스를 잡고 게임을 클리어한다.</w:t>
      </w:r>
    </w:p>
    <w:p w14:paraId="31A1DC65" w14:textId="2AE212B0" w:rsidR="00A729C3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두 명의 플레이어 모두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0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이되면 게임을 처음부터 시작한다.</w:t>
      </w:r>
    </w:p>
    <w:p w14:paraId="3DF3A62E" w14:textId="77777777" w:rsidR="00A729C3" w:rsidRDefault="00A729C3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br w:type="page"/>
      </w:r>
    </w:p>
    <w:p w14:paraId="47C17548" w14:textId="4B3A9AD2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>High Level Design</w:t>
      </w:r>
    </w:p>
    <w:p w14:paraId="22525284" w14:textId="09FD6073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9D792" wp14:editId="6258CDE4">
                <wp:simplePos x="0" y="0"/>
                <wp:positionH relativeFrom="column">
                  <wp:posOffset>5162550</wp:posOffset>
                </wp:positionH>
                <wp:positionV relativeFrom="paragraph">
                  <wp:posOffset>1764665</wp:posOffset>
                </wp:positionV>
                <wp:extent cx="0" cy="2413000"/>
                <wp:effectExtent l="76200" t="0" r="57150" b="6350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0AC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406.5pt;margin-top:138.95pt;width:0;height:1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26371" wp14:editId="7971A3ED">
            <wp:extent cx="5778500" cy="374738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446" cy="37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720E" w14:textId="77777777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6938D2D1" w14:textId="139C0B9E" w:rsidR="00A729C3" w:rsidRDefault="009F5994" w:rsidP="008F42FC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drawing>
          <wp:inline distT="0" distB="0" distL="0" distR="0" wp14:anchorId="64B1CC1D" wp14:editId="2D148BD8">
            <wp:extent cx="5943600" cy="3286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303" w14:textId="70633D7D" w:rsidR="00C8360B" w:rsidRDefault="00A729C3" w:rsidP="00C8360B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ow Level Design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- </w:t>
      </w:r>
      <w:r w:rsid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C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lient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패킷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구조체 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 xml:space="preserve">/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&amp;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281E28F1" w14:textId="460EEEC4" w:rsidR="00994209" w:rsidRPr="00994209" w:rsidRDefault="00994209" w:rsidP="00994209">
      <w:pPr>
        <w:pStyle w:val="af2"/>
        <w:numPr>
          <w:ilvl w:val="0"/>
          <w:numId w:val="2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클라이언트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7934BC4" w14:textId="77777777" w:rsidTr="006D65FE">
        <w:tc>
          <w:tcPr>
            <w:tcW w:w="8494" w:type="dxa"/>
          </w:tcPr>
          <w:p w14:paraId="274F483E" w14:textId="4C674B91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서버로부터 받는 패킷입니다.</w:t>
            </w:r>
          </w:p>
        </w:tc>
      </w:tr>
      <w:tr w:rsidR="00994209" w:rsidRPr="00764C09" w14:paraId="6DD1E97C" w14:textId="77777777" w:rsidTr="006D65FE">
        <w:tc>
          <w:tcPr>
            <w:tcW w:w="8494" w:type="dxa"/>
          </w:tcPr>
          <w:p w14:paraId="69E4B89F" w14:textId="7777777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cl_recv</w:t>
            </w:r>
          </w:p>
          <w:p w14:paraId="58CE5E7E" w14:textId="4C90CBBC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4853662" w14:textId="59C9470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7584118F" w14:textId="6351214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66A2917C" w14:textId="4DF4DEFB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05B429AD" w14:textId="1B4BE8CD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BAF8D57" w14:textId="7CC5C26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48CE24FC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276DC46B" w14:textId="67FC5ED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391513CA" w14:textId="713DFB5F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78A4FAD4" w14:textId="6C5EEC0C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6C379E09" w14:textId="03F4325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CB6A566" w14:textId="469756B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75F403B5" w14:textId="23242EEA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1BD3A70A" w14:textId="56895052" w:rsidR="00C56AFE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</w:t>
            </w:r>
            <w:r w:rsidR="00C56AFE">
              <w:rPr>
                <w:rFonts w:asciiTheme="minorHAnsi" w:eastAsiaTheme="minorHAnsi"/>
                <w:szCs w:val="20"/>
              </w:rPr>
              <w:t>;</w:t>
            </w:r>
          </w:p>
          <w:p w14:paraId="346BEA37" w14:textId="3345A83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>STANCE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2B0519AC" w14:textId="49BA4099" w:rsidR="00C56AFE" w:rsidRDefault="00C56AFE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6CDB4ED3" w14:textId="2FD17E3E" w:rsidR="00C56AFE" w:rsidRPr="00C56AFE" w:rsidRDefault="00A74D08" w:rsidP="00A74D08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706856AC" w14:textId="6A99E470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AF139F5" w14:textId="6A606658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A2FBB41" w14:textId="77777777" w:rsidTr="006D65FE">
        <w:tc>
          <w:tcPr>
            <w:tcW w:w="8494" w:type="dxa"/>
          </w:tcPr>
          <w:p w14:paraId="1DD25C68" w14:textId="6EA677FC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 보내는 패킷입니다.</w:t>
            </w:r>
          </w:p>
        </w:tc>
      </w:tr>
      <w:tr w:rsidR="00994209" w:rsidRPr="00764C09" w14:paraId="0B2E2119" w14:textId="77777777" w:rsidTr="006D65FE">
        <w:tc>
          <w:tcPr>
            <w:tcW w:w="8494" w:type="dxa"/>
          </w:tcPr>
          <w:p w14:paraId="042F6C4E" w14:textId="54E91BE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504702">
              <w:rPr>
                <w:rFonts w:asciiTheme="minorHAnsi" w:eastAsiaTheme="minorHAnsi"/>
                <w:color w:val="249C91"/>
                <w:szCs w:val="20"/>
              </w:rPr>
              <w:t>cl_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A5AAEF3" w14:textId="77777777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8CC6668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34B7B94E" w14:textId="77777777" w:rsidR="009942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1314B99" w14:textId="458C5C24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0F432440" w14:textId="7AD98B22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06BB814E" w14:textId="007A99F0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6205DBA2" w14:textId="77777777" w:rsidTr="006D65FE">
        <w:tc>
          <w:tcPr>
            <w:tcW w:w="8494" w:type="dxa"/>
          </w:tcPr>
          <w:p w14:paraId="3E97D652" w14:textId="42794C9E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플레이어와 몬스터의 애니메이션을 재생하기위한 구조체입니다.</w:t>
            </w:r>
          </w:p>
        </w:tc>
      </w:tr>
      <w:tr w:rsidR="008555F0" w:rsidRPr="00764C09" w14:paraId="13E1D49D" w14:textId="77777777" w:rsidTr="006D65FE">
        <w:tc>
          <w:tcPr>
            <w:tcW w:w="8494" w:type="dxa"/>
          </w:tcPr>
          <w:p w14:paraId="15C7B982" w14:textId="0FF837AD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tagFrame</w:t>
            </w:r>
          </w:p>
          <w:p w14:paraId="2A247A08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D394294" w14:textId="42ECEB80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iFrameStart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38BBEEB9" w14:textId="7F6ADD8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iFrameEnd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1CC20993" w14:textId="41C276D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iScene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5AF60220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</w:p>
          <w:p w14:paraId="2ABC6888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dwOldTime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896F976" w14:textId="5C56D3E0" w:rsidR="008555F0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="맑은 고딕" w:eastAsia="맑은 고딕" w:hAnsi="맑은 고딕" w:cs="맑은 고딕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dwFrameSpd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0AF92A8B" w14:textId="22476914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7A703B17" w14:textId="3DBBFE6E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520FD39A" w14:textId="77777777" w:rsidTr="006D65FE">
        <w:tc>
          <w:tcPr>
            <w:tcW w:w="8494" w:type="dxa"/>
          </w:tcPr>
          <w:p w14:paraId="1394E487" w14:textId="4502AEF9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충돌박스를 구성하는 구조체입니다.</w:t>
            </w:r>
          </w:p>
        </w:tc>
      </w:tr>
      <w:tr w:rsidR="008555F0" w:rsidRPr="00764C09" w14:paraId="767197C9" w14:textId="77777777" w:rsidTr="006D65FE">
        <w:tc>
          <w:tcPr>
            <w:tcW w:w="8494" w:type="dxa"/>
          </w:tcPr>
          <w:p w14:paraId="44359C81" w14:textId="3FA8AD07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</w:t>
            </w:r>
            <w:r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C</w:t>
            </w:r>
            <w:r>
              <w:rPr>
                <w:rFonts w:ascii="맑은 고딕" w:eastAsia="맑은 고딕" w:hAnsi="맑은 고딕" w:cs="맑은 고딕"/>
                <w:color w:val="229E80"/>
                <w:szCs w:val="20"/>
              </w:rPr>
              <w:t>ollInfo</w:t>
            </w:r>
          </w:p>
          <w:p w14:paraId="57C1C75F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A61045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16F0BC3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C71B425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6EA475A2" w14:textId="77777777" w:rsidR="00A74D08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r w:rsidRPr="00CD36EF">
              <w:rPr>
                <w:rFonts w:asciiTheme="minorHAnsi" w:eastAsiaTheme="minorHAnsi"/>
                <w:szCs w:val="20"/>
              </w:rPr>
              <w:t>}</w:t>
            </w:r>
          </w:p>
          <w:p w14:paraId="67886402" w14:textId="12E4CD4B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;</w:t>
            </w:r>
          </w:p>
        </w:tc>
      </w:tr>
    </w:tbl>
    <w:p w14:paraId="701C9534" w14:textId="77777777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5EF7AAE5" w14:textId="77777777" w:rsidR="00994209" w:rsidRDefault="00994209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71C8A520" w14:textId="43846539" w:rsidR="00C8360B" w:rsidRPr="00994209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Server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패킷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구조체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/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&amp;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59017141" w14:textId="34C10940" w:rsidR="00C56AFE" w:rsidRPr="00994209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ab/>
        <w:t xml:space="preserve">1)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서버 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111D475B" w14:textId="77777777" w:rsidTr="006D65FE">
        <w:tc>
          <w:tcPr>
            <w:tcW w:w="8494" w:type="dxa"/>
          </w:tcPr>
          <w:p w14:paraId="2762B743" w14:textId="13E4BBBC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클라이언트로부터 받는 패킷입니다.</w:t>
            </w:r>
          </w:p>
        </w:tc>
      </w:tr>
      <w:tr w:rsidR="00C56AFE" w:rsidRPr="00764C09" w14:paraId="5DA9E587" w14:textId="77777777" w:rsidTr="006D65FE">
        <w:tc>
          <w:tcPr>
            <w:tcW w:w="8494" w:type="dxa"/>
          </w:tcPr>
          <w:p w14:paraId="2B472283" w14:textId="4C77C61F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8555F0">
              <w:rPr>
                <w:rFonts w:asciiTheme="minorHAnsi" w:eastAsiaTheme="minorEastAsia"/>
                <w:color w:val="229E80"/>
                <w:szCs w:val="20"/>
              </w:rPr>
              <w:t>v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recv</w:t>
            </w:r>
          </w:p>
          <w:p w14:paraId="6303B4C2" w14:textId="77777777" w:rsidR="00C56AFE" w:rsidRPr="00CD36EF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7F788AF2" w14:textId="7777777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4E776CB6" w14:textId="77777777" w:rsidR="00C56AFE" w:rsidRDefault="00C56AFE" w:rsidP="00C56A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5E7EE32" w14:textId="56925343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9D76580" w14:textId="77777777" w:rsidR="00C56AFE" w:rsidRDefault="00C56AFE" w:rsidP="00A74D08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2422D32E" w14:textId="77777777" w:rsidTr="006D65FE">
        <w:tc>
          <w:tcPr>
            <w:tcW w:w="8494" w:type="dxa"/>
          </w:tcPr>
          <w:p w14:paraId="375DCA33" w14:textId="2D5A7EAA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 보내는 패킷입니다.</w:t>
            </w:r>
          </w:p>
        </w:tc>
      </w:tr>
      <w:tr w:rsidR="00C56AFE" w:rsidRPr="00764C09" w14:paraId="6419363D" w14:textId="77777777" w:rsidTr="006D65FE">
        <w:tc>
          <w:tcPr>
            <w:tcW w:w="8494" w:type="dxa"/>
          </w:tcPr>
          <w:p w14:paraId="670C5E94" w14:textId="1938764B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sv_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53F3C80" w14:textId="273B17DE" w:rsidR="00C56AFE" w:rsidRPr="00C56AFE" w:rsidRDefault="00C56AFE" w:rsidP="00C56AFE">
            <w:pPr>
              <w:pStyle w:val="af3"/>
              <w:wordWrap/>
              <w:spacing w:line="256" w:lineRule="auto"/>
              <w:rPr>
                <w:rFonts w:asciiTheme="minorHAnsi" w:eastAsiaTheme="minorEastAsia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6A3BCA31" w14:textId="77777777" w:rsidR="00C56AFE" w:rsidRPr="00994209" w:rsidRDefault="00C56AFE" w:rsidP="00C56AFE">
            <w:pPr>
              <w:pStyle w:val="af3"/>
              <w:spacing w:line="256" w:lineRule="auto"/>
              <w:ind w:firstLineChars="400" w:firstLine="8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2C8A2DA" w14:textId="12DD0C29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361C51FF" w14:textId="45283CC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77828471" w14:textId="33AFE3B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51FD6F7" w14:textId="7DBF223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11869B93" w14:textId="2890902B" w:rsidR="00C56AFE" w:rsidRPr="00994209" w:rsidRDefault="00C56AFE" w:rsidP="00C56AFE">
            <w:pPr>
              <w:pStyle w:val="af3"/>
              <w:spacing w:line="256" w:lineRule="auto"/>
              <w:ind w:firstLineChars="100" w:firstLine="2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740B01B5" w14:textId="4CF78295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654D7C81" w14:textId="4E597A7A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68AE5586" w14:textId="59BC66D2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0313EEC5" w14:textId="2BC1719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EBB9D10" w14:textId="372F658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6E8529B5" w14:textId="3056C44F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64F5C6AC" w14:textId="43D3A8A0" w:rsidR="00A74D08" w:rsidRPr="00A74D08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exp;</w:t>
            </w:r>
          </w:p>
          <w:p w14:paraId="2A547BE2" w14:textId="7777777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STANCE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6EC5838C" w14:textId="29F8CA6F" w:rsidR="00C56AFE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487AC2AA" w14:textId="7CE9AA3F" w:rsidR="00A74D08" w:rsidRPr="00C56AFE" w:rsidRDefault="00A74D08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0600B480" w14:textId="77777777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5C74BC1" w14:textId="131E0C4B" w:rsidR="007B4BD2" w:rsidRDefault="007B4BD2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2CA59C3" w14:textId="27E25061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3032581B" w14:textId="166ADD80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1CC03B3D" w14:textId="77777777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0ADC733C" w14:textId="77777777" w:rsidTr="006D65FE">
        <w:tc>
          <w:tcPr>
            <w:tcW w:w="8494" w:type="dxa"/>
          </w:tcPr>
          <w:p w14:paraId="3D94A721" w14:textId="639A10A6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서버에서 관리하는 클라이언트 객</w:t>
            </w:r>
            <w:r w:rsidR="007B4BD2">
              <w:rPr>
                <w:rFonts w:ascii="맑은 고딕" w:eastAsia="맑은 고딕" w:hAnsi="맑은 고딕" w:cs="맑은 고딕" w:hint="eastAsia"/>
                <w:b/>
                <w:szCs w:val="20"/>
              </w:rPr>
              <w:t>체 구조체</w:t>
            </w:r>
          </w:p>
        </w:tc>
      </w:tr>
      <w:tr w:rsidR="008555F0" w:rsidRPr="00764C09" w14:paraId="7426DB88" w14:textId="77777777" w:rsidTr="006D65FE">
        <w:tc>
          <w:tcPr>
            <w:tcW w:w="8494" w:type="dxa"/>
          </w:tcPr>
          <w:p w14:paraId="463D7AE5" w14:textId="15CDD979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="007B4BD2" w:rsidRPr="007B4BD2"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s</w:t>
            </w:r>
            <w:r w:rsidR="007B4BD2" w:rsidRPr="007B4BD2">
              <w:rPr>
                <w:rFonts w:ascii="맑은 고딕" w:eastAsia="맑은 고딕" w:hAnsi="맑은 고딕" w:cs="맑은 고딕"/>
                <w:color w:val="229E80"/>
                <w:szCs w:val="20"/>
              </w:rPr>
              <w:t>ocket_info</w:t>
            </w:r>
          </w:p>
          <w:p w14:paraId="3FA08293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0BBE2403" w14:textId="6C6C82A8" w:rsidR="008555F0" w:rsidRDefault="008555F0" w:rsidP="006D65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9DD5601" w14:textId="6F171E1E" w:rsidR="00A74D08" w:rsidRPr="00A74D08" w:rsidRDefault="00A74D08" w:rsidP="006D65FE">
            <w:pPr>
              <w:pStyle w:val="af3"/>
              <w:spacing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E74B5" w:themeColor="accent1" w:themeShade="BF"/>
                <w:szCs w:val="20"/>
              </w:rPr>
              <w:t xml:space="preserve">int </w:t>
            </w:r>
            <w:r>
              <w:rPr>
                <w:rFonts w:asciiTheme="minorHAnsi" w:eastAsiaTheme="minorEastAsia"/>
                <w:szCs w:val="20"/>
              </w:rPr>
              <w:t>sock_number;</w:t>
            </w:r>
          </w:p>
          <w:p w14:paraId="18783C11" w14:textId="2CA9B83B" w:rsidR="008555F0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="007B4BD2" w:rsidRPr="007B4BD2">
              <w:rPr>
                <w:rFonts w:asciiTheme="minorHAnsi" w:eastAsiaTheme="minorHAnsi"/>
                <w:color w:val="229E80"/>
                <w:szCs w:val="20"/>
              </w:rPr>
              <w:t xml:space="preserve">SOCKET </w:t>
            </w:r>
            <w:r w:rsidR="007B4BD2">
              <w:rPr>
                <w:rFonts w:asciiTheme="minorHAnsi" w:eastAsiaTheme="minorHAnsi"/>
                <w:szCs w:val="20"/>
              </w:rPr>
              <w:t>sock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060D872E" w14:textId="493F56B5" w:rsid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v_recv  </w:t>
            </w:r>
            <w:r>
              <w:rPr>
                <w:rFonts w:asciiTheme="minorHAnsi" w:eastAsiaTheme="minorEastAsia"/>
                <w:szCs w:val="20"/>
              </w:rPr>
              <w:t>recv_packet;</w:t>
            </w:r>
          </w:p>
          <w:p w14:paraId="4072790E" w14:textId="1DEE368C" w:rsidR="007B4BD2" w:rsidRP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v_send </w:t>
            </w:r>
            <w:r>
              <w:rPr>
                <w:rFonts w:asciiTheme="minorHAnsi" w:eastAsiaTheme="minorEastAsia"/>
                <w:szCs w:val="20"/>
              </w:rPr>
              <w:t>send_packet;</w:t>
            </w:r>
          </w:p>
          <w:p w14:paraId="57A51BC3" w14:textId="77777777" w:rsidR="008555F0" w:rsidRPr="00764C0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A2994C3" w14:textId="77777777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4B483C3D" w14:textId="66C0B312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9A2B207" w14:textId="77777777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60D1CAE" w14:textId="00A8EF01" w:rsidR="008555F0" w:rsidRPr="00994209" w:rsidRDefault="008555F0" w:rsidP="008555F0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Client&amp;Server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공통 매크로</w:t>
      </w:r>
    </w:p>
    <w:p w14:paraId="1F7A60FF" w14:textId="255ADEC8" w:rsidR="00C56AFE" w:rsidRPr="008555F0" w:rsidRDefault="00C56AFE" w:rsidP="008555F0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STANCE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IDLE, WALK, RUN, ATTACK, SKILL, HIT, END };</w:t>
      </w:r>
    </w:p>
    <w:p w14:paraId="73D63337" w14:textId="15AD4E6E" w:rsidR="00C56AFE" w:rsidRDefault="00C56AFE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SKILL_STATE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SOUL, MOON, MULTI, BASIC, SKILL_END };</w:t>
      </w:r>
      <w:r w:rsidRPr="00C56AFE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ab/>
      </w:r>
    </w:p>
    <w:p w14:paraId="0D67FAFB" w14:textId="77777777" w:rsidR="00A74D08" w:rsidRPr="00A74D08" w:rsidRDefault="00A74D08" w:rsidP="00A74D08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>
        <w:rPr>
          <w:rFonts w:ascii="맑은 고딕" w:eastAsia="맑은 고딕" w:hAnsi="맑은 고딕"/>
          <w:b/>
          <w:bCs/>
          <w:color w:val="229E80"/>
          <w:sz w:val="28"/>
          <w:szCs w:val="32"/>
        </w:rPr>
        <w:t>DIR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{ </w:t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DOWN, LEFT, LEFT_DOWN, LEFT_UP,</w:t>
      </w:r>
    </w:p>
    <w:p w14:paraId="551889DF" w14:textId="6A5F5805" w:rsidR="00A74D08" w:rsidRDefault="00A74D08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  <w:t>RIGHT, RIGHT_DOWN, RIGHT_UP, UP</w:t>
      </w:r>
      <w: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};</w:t>
      </w:r>
    </w:p>
    <w:p w14:paraId="60394260" w14:textId="77777777" w:rsidR="00C56AFE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2C7D41C" w14:textId="36CCDE0D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④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Client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6270E50" w14:textId="386C33C0" w:rsidR="001308C1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ReadyServer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()</w:t>
      </w:r>
    </w:p>
    <w:p w14:paraId="2A0A20D2" w14:textId="0576E0C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서버에 접속 준비를 수행하는 함수이다.</w:t>
      </w:r>
    </w:p>
    <w:p w14:paraId="0CA91723" w14:textId="77777777" w:rsidR="009D7F40" w:rsidRDefault="009D7F40" w:rsidP="009D7F40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2CAF5D79" w14:textId="03ACE9B4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RecvDataFromServer()</w:t>
      </w:r>
    </w:p>
    <w:p w14:paraId="1B8E4DE6" w14:textId="708E9F2A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D7F4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접속한 유저의 정보와 자신의 정보를 받는다.</w:t>
      </w:r>
    </w:p>
    <w:p w14:paraId="2A7D102F" w14:textId="18C11B23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433AD0A0" w14:textId="67A63ED1" w:rsidR="009D7F40" w:rsidRP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</w:t>
      </w: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>nt SendDataToServer()</w:t>
      </w:r>
    </w:p>
    <w:p w14:paraId="1E3456CD" w14:textId="0712141C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현재 해당 클라이언트의 입력 정보를 보낸다.</w:t>
      </w:r>
    </w:p>
    <w:p w14:paraId="670F819C" w14:textId="58EC1C3B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503E61C" w14:textId="209D7CA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Int RecvCollisionDataFromServer()</w:t>
      </w:r>
    </w:p>
    <w:p w14:paraId="54C48E6D" w14:textId="17CAA24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충돌의 결과와 관련된 데이터 및 상태정보를 받는다.</w:t>
      </w:r>
    </w:p>
    <w:p w14:paraId="53BF6A42" w14:textId="10C207D8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EB396DF" w14:textId="0A829CD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Rendering()</w:t>
      </w:r>
    </w:p>
    <w:p w14:paraId="4FC8620A" w14:textId="76F29109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씬을 이루는 오브젝트들을 그린다.</w:t>
      </w:r>
    </w:p>
    <w:p w14:paraId="52B30EDD" w14:textId="1EE84E58" w:rsidR="001E2A07" w:rsidRDefault="001E2A07" w:rsidP="001E2A07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11253BE" w14:textId="3541C936" w:rsidR="001E2A07" w:rsidRDefault="001E2A07" w:rsidP="001E2A07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ClientRelease()</w:t>
      </w:r>
    </w:p>
    <w:p w14:paraId="37D0EFCA" w14:textId="2812DFEB" w:rsidR="001E2A07" w:rsidRPr="001E2A07" w:rsidRDefault="001E2A07" w:rsidP="001E2A07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동적할당 오브젝트 소멸 및 소켓반환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4292FBF9" w14:textId="77777777" w:rsidR="00C8360B" w:rsidRDefault="00C8360B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F131F86" w14:textId="56470F55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⑤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erver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F240C0A" w14:textId="2DEAF298" w:rsidR="00990790" w:rsidRDefault="00990790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9079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R</w:t>
      </w: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eadyServer()</w:t>
      </w:r>
    </w:p>
    <w:p w14:paraId="29698EBB" w14:textId="44585E01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초기화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ind()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및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listen()</w:t>
      </w:r>
    </w:p>
    <w:p w14:paraId="0D1B31E5" w14:textId="1FB0EE25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스레드를 생성한다.</w:t>
      </w:r>
    </w:p>
    <w:p w14:paraId="61ACBC7C" w14:textId="252A94C6" w:rsidR="00990790" w:rsidRDefault="00990790" w:rsidP="00990790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D9A3563" w14:textId="0CE3AF46" w:rsidR="00D30AA6" w:rsidRPr="00D30AA6" w:rsidRDefault="00D30AA6" w:rsidP="00D30AA6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oid </w:t>
      </w:r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CreateClientThread()</w:t>
      </w:r>
    </w:p>
    <w:p w14:paraId="5E9EC2EA" w14:textId="334930CD" w:rsidR="00990790" w:rsidRDefault="00A77FC1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WORD WINAPI </w:t>
      </w:r>
      <w:r w:rsid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CreateClientThread()</w:t>
      </w:r>
    </w:p>
    <w:p w14:paraId="2C2BAC32" w14:textId="5E7E1D27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접속한 클라이언트의 통신을 담당하기 위한 스레드를 생성한다.</w:t>
      </w:r>
    </w:p>
    <w:p w14:paraId="13102322" w14:textId="6E43AD9E" w:rsidR="00990790" w:rsidRDefault="00990790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5687FF8" w14:textId="7836C813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InitPlayerBaseData()</w:t>
      </w:r>
    </w:p>
    <w:p w14:paraId="68A68466" w14:textId="24538898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새로 접속한 클라이언트의 P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layer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정보를 초기화해서 넘겨준다.</w:t>
      </w:r>
    </w:p>
    <w:p w14:paraId="33ABF6C7" w14:textId="57FFF506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167BB67" w14:textId="74EE0D1B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endDataToClient()</w:t>
      </w:r>
    </w:p>
    <w:p w14:paraId="6B79B81F" w14:textId="657C760C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 연결된 플레이어들의 데이터를 보낸다.</w:t>
      </w:r>
    </w:p>
    <w:p w14:paraId="72C996DA" w14:textId="1839639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생성한 몬스터의 데이터를 보낸다.</w:t>
      </w:r>
    </w:p>
    <w:p w14:paraId="6CAE3B72" w14:textId="689B117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FFA93A5" w14:textId="7792E2CA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i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nt RecvDataFromClient()</w:t>
      </w:r>
    </w:p>
    <w:p w14:paraId="7E3D352B" w14:textId="586B65B1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해당 클라이언트로부터 정보를 받는다.</w:t>
      </w:r>
    </w:p>
    <w:p w14:paraId="2B291869" w14:textId="7B53C3D1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78C16C5" w14:textId="3452687F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87F9D50" w14:textId="3E2812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endCollisionDataToClient()</w:t>
      </w:r>
    </w:p>
    <w:p w14:paraId="67481D11" w14:textId="1CCFF3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여부에 따라 충돌 처리를 진행한 후,</w:t>
      </w:r>
    </w:p>
    <w:p w14:paraId="70B6C8F6" w14:textId="1A95877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모든 클라이언트에게 결과를 전송한다.</w:t>
      </w:r>
    </w:p>
    <w:p w14:paraId="787498B4" w14:textId="757A888A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8D50BB1" w14:textId="29EA6C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erverRelease()</w:t>
      </w:r>
    </w:p>
    <w:p w14:paraId="6DA48EE4" w14:textId="1A67A4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반환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해제</w:t>
      </w:r>
    </w:p>
    <w:p w14:paraId="15180183" w14:textId="138A1B8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44F6236" w14:textId="39D2343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CollisionMonsterFromPlayer()</w:t>
      </w:r>
    </w:p>
    <w:p w14:paraId="5029F23A" w14:textId="1E4C15C2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플레이어의 공격을 받았는지 충돌검사를 수행하는 함수이다.</w:t>
      </w:r>
    </w:p>
    <w:p w14:paraId="67EB8286" w14:textId="700E8F10" w:rsidR="0010623F" w:rsidRDefault="0010623F" w:rsidP="0010623F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9933EF0" w14:textId="0B74926F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CollisionPlayerFromMonster()</w:t>
      </w:r>
    </w:p>
    <w:p w14:paraId="122263A0" w14:textId="37562544" w:rsidR="0010623F" w:rsidRP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플레이어가 몬스터의 공격을 받았는지 충돌검사를 수행하는 함수이다.</w:t>
      </w:r>
    </w:p>
    <w:p w14:paraId="587C90D3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30F38C24" w14:textId="0557E66A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개발 환경</w:t>
      </w:r>
    </w:p>
    <w:p w14:paraId="182F1BD2" w14:textId="5E6DB2B5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컴파일러 </w:t>
      </w:r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>: VisualStudio 2019</w:t>
      </w:r>
    </w:p>
    <w:p w14:paraId="316DAB3D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3BD02240" w14:textId="7264BC51" w:rsidR="00D52796" w:rsidRPr="00D52796" w:rsidRDefault="006D65FE" w:rsidP="00D52796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개발언어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C++</w:t>
      </w:r>
    </w:p>
    <w:p w14:paraId="0D276812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F2C2C8F" w14:textId="44E4EE63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라이브러리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Win32 API / WinSock2 / fMod</w:t>
      </w:r>
    </w:p>
    <w:p w14:paraId="1D9A22D0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9813CA9" w14:textId="424AF911" w:rsidR="00A729C3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동작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OS : Windows 10</w:t>
      </w:r>
    </w:p>
    <w:p w14:paraId="5141D76B" w14:textId="0EBD4CB7" w:rsidR="005408ED" w:rsidRDefault="005408ED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F34B1EB" w14:textId="77777777" w:rsidR="006D65FE" w:rsidRPr="006D65FE" w:rsidRDefault="006D65FE" w:rsidP="006D65FE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420091B1" w14:textId="265C2A92" w:rsidR="00A729C3" w:rsidRPr="003E1DF0" w:rsidRDefault="003E1DF0" w:rsidP="003E1DF0">
      <w:pPr>
        <w:ind w:firstLineChars="100" w:firstLine="28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4.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 w:rsidR="00A729C3"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 역할 분담</w:t>
      </w:r>
    </w:p>
    <w:p w14:paraId="58463E2F" w14:textId="77012739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허신영</w:t>
      </w:r>
    </w:p>
    <w:p w14:paraId="024AAE1F" w14:textId="252D8242" w:rsidR="006D65FE" w:rsidRDefault="0029332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Client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개발.</w:t>
      </w:r>
    </w:p>
    <w:p w14:paraId="5DEAF6EA" w14:textId="5EEEEB14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ollisionMonsterFromPlayer()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D7DF92" w14:textId="5B97AFD6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CollisionPlayerFroMonster()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30B564BD" w14:textId="0BE775C3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endCollisionDataToClient()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499D728F" w14:textId="7073139C" w:rsidR="005408ED" w:rsidRPr="006D65FE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R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ecvCollisionDataFromServer()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FCA290C" w14:textId="281C6394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이동희</w:t>
      </w:r>
    </w:p>
    <w:p w14:paraId="6424FE3A" w14:textId="22B823A6" w:rsidR="005408ED" w:rsidRDefault="005408ED" w:rsidP="005408E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lient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개발.</w:t>
      </w:r>
    </w:p>
    <w:p w14:paraId="4CEBF0DB" w14:textId="3C4B95EA" w:rsidR="0029332D" w:rsidRDefault="0029332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Server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메인 프레임워크 제작.</w:t>
      </w:r>
    </w:p>
    <w:p w14:paraId="3AC2FC1D" w14:textId="0888A65C" w:rsidR="00D56C62" w:rsidRDefault="00D56C62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</w:t>
      </w:r>
      <w:r w:rsidR="005408ED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.</w:t>
      </w:r>
    </w:p>
    <w:p w14:paraId="2A495A34" w14:textId="739A4901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RecvDataFromClient()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0EF93E4" w14:textId="36991AF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RecvDataFroServer()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2AAC8D50" w14:textId="5F639F6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A144A1" w14:textId="77777777" w:rsidR="005408ED" w:rsidRPr="005408ED" w:rsidRDefault="005408ED" w:rsidP="005408ED">
      <w:pPr>
        <w:ind w:left="112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CD0DD3A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E4EC555" w14:textId="42EBFD54" w:rsidR="000971DB" w:rsidRDefault="00A729C3" w:rsidP="00A729C3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 개발 일정</w:t>
      </w:r>
    </w:p>
    <w:p w14:paraId="7262468C" w14:textId="10C99EF4" w:rsidR="00EF0A4B" w:rsidRDefault="00B12341" w:rsidP="00B12341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월</w:t>
      </w:r>
    </w:p>
    <w:tbl>
      <w:tblPr>
        <w:tblStyle w:val="af4"/>
        <w:tblpPr w:leftFromText="142" w:rightFromText="142" w:vertAnchor="text" w:horzAnchor="margin" w:tblpXSpec="center" w:tblpY="297"/>
        <w:tblW w:w="9965" w:type="dxa"/>
        <w:tblLayout w:type="fixed"/>
        <w:tblLook w:val="04A0" w:firstRow="1" w:lastRow="0" w:firstColumn="1" w:lastColumn="0" w:noHBand="0" w:noVBand="1"/>
      </w:tblPr>
      <w:tblGrid>
        <w:gridCol w:w="786"/>
        <w:gridCol w:w="1309"/>
        <w:gridCol w:w="1023"/>
        <w:gridCol w:w="1697"/>
        <w:gridCol w:w="1559"/>
        <w:gridCol w:w="1276"/>
        <w:gridCol w:w="1134"/>
        <w:gridCol w:w="23"/>
        <w:gridCol w:w="1158"/>
      </w:tblGrid>
      <w:tr w:rsidR="00416083" w14:paraId="7AA4CACC" w14:textId="77777777" w:rsidTr="00416083">
        <w:trPr>
          <w:trHeight w:val="474"/>
        </w:trPr>
        <w:tc>
          <w:tcPr>
            <w:tcW w:w="786" w:type="dxa"/>
            <w:shd w:val="clear" w:color="auto" w:fill="FFFFFF" w:themeFill="background1"/>
          </w:tcPr>
          <w:p w14:paraId="7D1E8D20" w14:textId="77777777" w:rsidR="00B12341" w:rsidRPr="00B12341" w:rsidRDefault="00B12341" w:rsidP="00B12341">
            <w:pPr>
              <w:pStyle w:val="af2"/>
              <w:numPr>
                <w:ilvl w:val="0"/>
                <w:numId w:val="7"/>
              </w:numPr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09" w:type="dxa"/>
            <w:shd w:val="clear" w:color="auto" w:fill="5B9BD5" w:themeFill="accent1"/>
          </w:tcPr>
          <w:p w14:paraId="18190FD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023" w:type="dxa"/>
            <w:shd w:val="clear" w:color="auto" w:fill="5B9BD5" w:themeFill="accent1"/>
          </w:tcPr>
          <w:p w14:paraId="148197D4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697" w:type="dxa"/>
            <w:shd w:val="clear" w:color="auto" w:fill="5B9BD5" w:themeFill="accent1"/>
          </w:tcPr>
          <w:p w14:paraId="4AAA68F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559" w:type="dxa"/>
            <w:shd w:val="clear" w:color="auto" w:fill="5B9BD5" w:themeFill="accent1"/>
          </w:tcPr>
          <w:p w14:paraId="068AD55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276" w:type="dxa"/>
            <w:shd w:val="clear" w:color="auto" w:fill="5B9BD5" w:themeFill="accent1"/>
          </w:tcPr>
          <w:p w14:paraId="1726D76D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34" w:type="dxa"/>
            <w:shd w:val="clear" w:color="auto" w:fill="5B9BD5" w:themeFill="accent1"/>
          </w:tcPr>
          <w:p w14:paraId="48233741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  <w:tc>
          <w:tcPr>
            <w:tcW w:w="1181" w:type="dxa"/>
            <w:gridSpan w:val="2"/>
            <w:shd w:val="clear" w:color="auto" w:fill="5B9BD5" w:themeFill="accent1"/>
          </w:tcPr>
          <w:p w14:paraId="0A0B9D7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</w:tr>
      <w:tr w:rsidR="00416083" w14:paraId="5AC29464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1F04FBE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D3FC5AD" w14:textId="4A7F71D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023" w:type="dxa"/>
            <w:shd w:val="clear" w:color="auto" w:fill="F8D881" w:themeFill="accent3" w:themeFillTint="99"/>
          </w:tcPr>
          <w:p w14:paraId="328F36A5" w14:textId="2FCC44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697" w:type="dxa"/>
            <w:shd w:val="clear" w:color="auto" w:fill="F8D881" w:themeFill="accent3" w:themeFillTint="99"/>
          </w:tcPr>
          <w:p w14:paraId="3B3025A5" w14:textId="3801956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4120EC47" w14:textId="5F50C0C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2715489F" w14:textId="1C1150A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768FB3A8" w14:textId="04F73D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1EC2135" w14:textId="0885283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</w:tr>
      <w:tr w:rsidR="00416083" w14:paraId="1CAFCB30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5C3ABA0" w14:textId="053FA9C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3D8309B" w14:textId="51EC78E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4645FC2" w14:textId="43C75AA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 w:val="restart"/>
          </w:tcPr>
          <w:p w14:paraId="4CE08F8B" w14:textId="69AD98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4BA02257" w14:textId="238CBF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56D5C80C" w14:textId="2FB73C3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55B25607" w14:textId="6A17D79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59B2A3A" w14:textId="40611B9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작성 마무리</w:t>
            </w:r>
          </w:p>
        </w:tc>
      </w:tr>
      <w:tr w:rsidR="00416083" w14:paraId="13302F72" w14:textId="77777777" w:rsidTr="00416083">
        <w:trPr>
          <w:trHeight w:val="360"/>
        </w:trPr>
        <w:tc>
          <w:tcPr>
            <w:tcW w:w="786" w:type="dxa"/>
            <w:shd w:val="clear" w:color="auto" w:fill="CE990B" w:themeFill="accent3" w:themeFillShade="BF"/>
          </w:tcPr>
          <w:p w14:paraId="1F12BB4B" w14:textId="76A5D7E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CA7F155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1E20F7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878FE70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74C5C1DC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/>
          </w:tcPr>
          <w:p w14:paraId="61AB177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7BAF5A6F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112D55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1E2427A2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3A98E269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632A040" w14:textId="7765085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F3A8361" w14:textId="79FDF88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72CEE8B1" w14:textId="1F35184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06C1C0F2" w14:textId="52F255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5213B418" w14:textId="35C728A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8F0CEB0" w14:textId="346F72F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7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9362B34" w14:textId="329B82C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8</w:t>
            </w:r>
          </w:p>
        </w:tc>
      </w:tr>
      <w:tr w:rsidR="00CB3BFB" w14:paraId="5CD4BB75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C113F1A" w14:textId="19429D46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183913E9" w14:textId="79008B34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6CAEACB2" w14:textId="59F3537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검토 및 수정</w:t>
            </w:r>
          </w:p>
        </w:tc>
        <w:tc>
          <w:tcPr>
            <w:tcW w:w="1023" w:type="dxa"/>
            <w:vMerge w:val="restart"/>
          </w:tcPr>
          <w:p w14:paraId="04242A5E" w14:textId="24E9349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3989AEDD" w14:textId="2CA3178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피드백</w:t>
            </w:r>
          </w:p>
        </w:tc>
        <w:tc>
          <w:tcPr>
            <w:tcW w:w="1697" w:type="dxa"/>
            <w:vMerge w:val="restart"/>
          </w:tcPr>
          <w:p w14:paraId="72062607" w14:textId="2D821B4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게임 리소스 수집</w:t>
            </w:r>
          </w:p>
        </w:tc>
        <w:tc>
          <w:tcPr>
            <w:tcW w:w="5150" w:type="dxa"/>
            <w:gridSpan w:val="5"/>
            <w:vMerge w:val="restart"/>
          </w:tcPr>
          <w:p w14:paraId="2F2941F9" w14:textId="59B449C9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</w:tr>
      <w:tr w:rsidR="00CB3BFB" w14:paraId="56AEBE5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82854B6" w14:textId="0A73A52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6E46C8D2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C93000D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E75AB98" w14:textId="2D1D179F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5150" w:type="dxa"/>
            <w:gridSpan w:val="5"/>
            <w:vMerge/>
          </w:tcPr>
          <w:p w14:paraId="3CC1177C" w14:textId="4FFE8D4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91DAF4D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08C92F0E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291EF3F2" w14:textId="12F57DA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9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38145CF" w14:textId="638AB67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315FE733" w14:textId="0283D27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47355091" w14:textId="51952A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636097A0" w14:textId="17F333C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0BA5C3DF" w14:textId="09601B1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71580751" w14:textId="712808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205AB9" w14:paraId="7C7119C8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2DB06FF" w14:textId="350CEAFB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B1A3976" w14:textId="2DCDF5DE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  <w:tc>
          <w:tcPr>
            <w:tcW w:w="1023" w:type="dxa"/>
            <w:vMerge w:val="restart"/>
          </w:tcPr>
          <w:p w14:paraId="56FBA75B" w14:textId="11A84B84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1주차 프로젝트 검토 및 회의</w:t>
            </w:r>
          </w:p>
        </w:tc>
        <w:tc>
          <w:tcPr>
            <w:tcW w:w="1697" w:type="dxa"/>
          </w:tcPr>
          <w:p w14:paraId="4A825FF3" w14:textId="77777777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S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endDataToClient()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</w:p>
        </w:tc>
        <w:tc>
          <w:tcPr>
            <w:tcW w:w="1559" w:type="dxa"/>
          </w:tcPr>
          <w:p w14:paraId="72E9DEBA" w14:textId="7C2B00F7" w:rsidR="00416083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RecvDataFromClient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</w:p>
          <w:p w14:paraId="28FA8911" w14:textId="3B52CF5C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(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데이터 이동 확인.)</w:t>
            </w:r>
          </w:p>
        </w:tc>
        <w:tc>
          <w:tcPr>
            <w:tcW w:w="3591" w:type="dxa"/>
            <w:gridSpan w:val="4"/>
          </w:tcPr>
          <w:p w14:paraId="01CBA477" w14:textId="67599A7C" w:rsidR="00205AB9" w:rsidRPr="0026357E" w:rsidRDefault="00205AB9" w:rsidP="0026357E">
            <w:pPr>
              <w:jc w:val="center"/>
              <w:rPr>
                <w:rFonts w:ascii="맑은 고딕" w:eastAsia="맑은 고딕" w:hAnsi="맑은 고딕" w:hint="eastAsia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서버에서 P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layer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캐릭터 이동 및 공격하기.</w:t>
            </w:r>
          </w:p>
        </w:tc>
      </w:tr>
      <w:tr w:rsidR="0026357E" w14:paraId="383C09E8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9F70279" w14:textId="3C288880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426AD41" w14:textId="72E9C71A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AD17386" w14:textId="77777777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3256" w:type="dxa"/>
            <w:gridSpan w:val="2"/>
          </w:tcPr>
          <w:p w14:paraId="081E7179" w14:textId="41FB08AF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멀티 스레드 환경 구현.</w:t>
            </w:r>
          </w:p>
        </w:tc>
        <w:tc>
          <w:tcPr>
            <w:tcW w:w="3591" w:type="dxa"/>
            <w:gridSpan w:val="4"/>
          </w:tcPr>
          <w:p w14:paraId="6B0EF78F" w14:textId="34CB5ECC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26357E">
              <w:rPr>
                <w:rFonts w:ascii="맑은 고딕" w:eastAsia="맑은 고딕" w:hAnsi="맑은 고딕" w:hint="eastAsia"/>
                <w:sz w:val="14"/>
                <w:szCs w:val="20"/>
              </w:rPr>
              <w:t>클라이언트 타일 충돌 구현 및 서버 충돌 연구.</w:t>
            </w:r>
          </w:p>
        </w:tc>
      </w:tr>
      <w:tr w:rsidR="00416083" w14:paraId="6AB5CE60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7254E4EA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3DDEEAD5" w14:textId="35F52E5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BE3B0BE" w14:textId="6EE4C66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90027D0" w14:textId="6169AF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760438A4" w14:textId="6B1287C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AFDE2DE" w14:textId="2F9D56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18F518B8" w14:textId="38AB033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DC21BEB" w14:textId="1D9FBF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</w:tr>
      <w:tr w:rsidR="00772F74" w14:paraId="278C640E" w14:textId="77777777" w:rsidTr="00BB45E1">
        <w:trPr>
          <w:trHeight w:val="531"/>
        </w:trPr>
        <w:tc>
          <w:tcPr>
            <w:tcW w:w="786" w:type="dxa"/>
            <w:shd w:val="clear" w:color="auto" w:fill="CE990B" w:themeFill="accent3" w:themeFillShade="BF"/>
          </w:tcPr>
          <w:p w14:paraId="5BBB2811" w14:textId="2FB2ED02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35FD034C" w14:textId="0CCEC72C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738E370" w14:textId="77777777" w:rsidR="00772F74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2주차</w:t>
            </w:r>
          </w:p>
          <w:p w14:paraId="743DDAF6" w14:textId="3F8E3313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7AB291C7" w14:textId="7548F226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RecvDataFro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m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Server()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및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endDataToServer() 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구현.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전투)</w:t>
            </w:r>
          </w:p>
        </w:tc>
        <w:tc>
          <w:tcPr>
            <w:tcW w:w="2315" w:type="dxa"/>
            <w:gridSpan w:val="3"/>
          </w:tcPr>
          <w:p w14:paraId="69EF974D" w14:textId="6D4AD1D4" w:rsidR="00772F74" w:rsidRPr="008327BE" w:rsidRDefault="00772F74" w:rsidP="0002299B">
            <w:pPr>
              <w:jc w:val="center"/>
              <w:rPr>
                <w:rFonts w:ascii="맑은 고딕" w:eastAsia="맑은 고딕" w:hAnsi="맑은 고딕" w:hint="eastAsia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충돌 스레드에 대한 동기화 연구.</w:t>
            </w:r>
          </w:p>
        </w:tc>
      </w:tr>
      <w:tr w:rsidR="00B43995" w14:paraId="47F2BB6C" w14:textId="77777777" w:rsidTr="00A07B10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FE722F5" w14:textId="4042038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713501D8" w14:textId="494DFCEF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1994AA71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22B938C7" w14:textId="5092C11D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ollisionMonsterFromPlayer()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와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CollisionPlayerFroMonster()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을 통해 충돌 판단.</w:t>
            </w:r>
          </w:p>
        </w:tc>
        <w:tc>
          <w:tcPr>
            <w:tcW w:w="1157" w:type="dxa"/>
            <w:gridSpan w:val="2"/>
          </w:tcPr>
          <w:p w14:paraId="2C06745F" w14:textId="77777777" w:rsidR="00B43995" w:rsidRPr="0002299B" w:rsidRDefault="00B43995" w:rsidP="0026357E">
            <w:pPr>
              <w:jc w:val="center"/>
              <w:rPr>
                <w:rFonts w:ascii="맑은 고딕" w:eastAsia="맑은 고딕" w:hAnsi="맑은 고딕" w:hint="eastAsia"/>
                <w:sz w:val="16"/>
              </w:rPr>
            </w:pPr>
          </w:p>
        </w:tc>
        <w:tc>
          <w:tcPr>
            <w:tcW w:w="1158" w:type="dxa"/>
          </w:tcPr>
          <w:p w14:paraId="7B88BE20" w14:textId="63B82F96" w:rsidR="00B43995" w:rsidRPr="0002299B" w:rsidRDefault="00B43995" w:rsidP="0026357E">
            <w:pPr>
              <w:jc w:val="center"/>
              <w:rPr>
                <w:rFonts w:ascii="맑은 고딕" w:eastAsia="맑은 고딕" w:hAnsi="맑은 고딕" w:hint="eastAsia"/>
                <w:sz w:val="16"/>
              </w:rPr>
            </w:pPr>
          </w:p>
        </w:tc>
      </w:tr>
      <w:tr w:rsidR="00416083" w:rsidRPr="00FB422F" w14:paraId="00AFF153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60D0A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7D532304" w14:textId="33DAC086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7973481C" w14:textId="5061D0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6A25D85" w14:textId="4BD8648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2DEAA131" w14:textId="3225E94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D36A188" w14:textId="40D43B2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3DF91E2" w14:textId="627822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42EC5CC6" w14:textId="585A31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</w:tr>
      <w:tr w:rsidR="00E14577" w14:paraId="1F942BF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8C9A503" w14:textId="5229491C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6ACC5634" w14:textId="5ECA826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295D2D9B" w14:textId="0255C0FE" w:rsidR="00E14577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</w:t>
            </w:r>
          </w:p>
          <w:p w14:paraId="67577358" w14:textId="76AB6C52" w:rsidR="00E14577" w:rsidRPr="009542B8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069B29DE" w14:textId="311921A5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전투에 따른 몬스터 렌더링 관리</w:t>
            </w:r>
          </w:p>
        </w:tc>
        <w:tc>
          <w:tcPr>
            <w:tcW w:w="2315" w:type="dxa"/>
            <w:gridSpan w:val="3"/>
          </w:tcPr>
          <w:p w14:paraId="5BEFF4EE" w14:textId="196B9738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 이펙트 관리.</w:t>
            </w:r>
          </w:p>
        </w:tc>
      </w:tr>
      <w:tr w:rsidR="00B43995" w14:paraId="0887BD72" w14:textId="77777777" w:rsidTr="003D0805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267BD50" w14:textId="6BF43628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0D64EF9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8A0870B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3C816B00" w14:textId="35203B89" w:rsidR="00B43995" w:rsidRPr="00B43995" w:rsidRDefault="00B43995" w:rsidP="00B43995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endCollisionDataToClient()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와 </w:t>
            </w: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R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ecvCollisionDataFromServer()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를 통해 충돌 이벤트 구현</w:t>
            </w:r>
          </w:p>
        </w:tc>
        <w:tc>
          <w:tcPr>
            <w:tcW w:w="2315" w:type="dxa"/>
            <w:gridSpan w:val="3"/>
          </w:tcPr>
          <w:p w14:paraId="4BC61105" w14:textId="6ECEC2F6" w:rsidR="00B43995" w:rsidRPr="009542B8" w:rsidRDefault="00B43995" w:rsidP="0026357E">
            <w:pPr>
              <w:jc w:val="center"/>
              <w:rPr>
                <w:rFonts w:ascii="맑은 고딕" w:eastAsia="맑은 고딕" w:hAnsi="맑은 고딕" w:hint="eastAsia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접속한 클라이언트들에게</w:t>
            </w:r>
            <w:r>
              <w:rPr>
                <w:rFonts w:ascii="맑은 고딕" w:eastAsia="맑은 고딕" w:hAnsi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</w:rPr>
              <w:t>모두 데미지 폰트 생성.</w:t>
            </w:r>
          </w:p>
        </w:tc>
      </w:tr>
      <w:tr w:rsidR="00416083" w14:paraId="62626A2A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5A7B739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D0F2686" w14:textId="5D0AAC7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945D060" w14:textId="2C2C82EC" w:rsidR="00B12341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6657C9B7" w14:textId="0AF2CE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50E25F53" w14:textId="7D85A4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176FD7EF" w14:textId="2F30C86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38BBAB11" w14:textId="5DA8C8E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129E6A58" w14:textId="5451B56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</w:tr>
      <w:tr w:rsidR="00416083" w14:paraId="3AC3B0D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48FAFEF" w14:textId="42A8BF8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75D6C7E" w14:textId="19F9E0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761423FB" w14:textId="77777777" w:rsidR="00B12341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4주차</w:t>
            </w:r>
          </w:p>
          <w:p w14:paraId="424EFF04" w14:textId="5B342C2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1697" w:type="dxa"/>
            <w:vMerge w:val="restart"/>
          </w:tcPr>
          <w:p w14:paraId="6B9A0EA6" w14:textId="6F8301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3D2C3BEA" w14:textId="1E243E9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4AE2DF4A" w14:textId="6DC0F2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2EAE95D1" w14:textId="64D22AC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CD46216" w14:textId="2ED2B76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0A891C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06439EC" w14:textId="2C5DD356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00EB1FB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6ECEBA3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0BCA6B2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6F7E9B26" w14:textId="77777777" w:rsidR="00B12341" w:rsidRPr="009542B8" w:rsidRDefault="00B12341" w:rsidP="00B12341">
            <w:pPr>
              <w:jc w:val="center"/>
              <w:rPr>
                <w:sz w:val="16"/>
              </w:rPr>
            </w:pPr>
          </w:p>
        </w:tc>
        <w:tc>
          <w:tcPr>
            <w:tcW w:w="1276" w:type="dxa"/>
            <w:vMerge/>
          </w:tcPr>
          <w:p w14:paraId="6713000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5EF51D3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7C6F309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</w:tbl>
    <w:p w14:paraId="2F56FF8C" w14:textId="77777777" w:rsidR="00B12341" w:rsidRPr="00EF2536" w:rsidRDefault="00B12341" w:rsidP="00B12341">
      <w:pPr>
        <w:pStyle w:val="af3"/>
        <w:spacing w:line="240" w:lineRule="auto"/>
        <w:rPr>
          <w:rFonts w:ascii="HY헤드라인M" w:eastAsia="HY헤드라인M" w:hAnsiTheme="minorEastAsia" w:cs="한컴바탕"/>
          <w:color w:val="201E2B" w:themeColor="text2" w:themeShade="BF"/>
          <w:sz w:val="56"/>
          <w:szCs w:val="180"/>
        </w:rPr>
      </w:pPr>
    </w:p>
    <w:p w14:paraId="21E3BFB3" w14:textId="0163A082" w:rsidR="00E61715" w:rsidRDefault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4010CC0F" w14:textId="1FBC2CFD" w:rsidR="00E61715" w:rsidRPr="00E61715" w:rsidRDefault="00E61715" w:rsidP="00E61715">
      <w:pPr>
        <w:ind w:left="400"/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 w:rsidR="0083574F">
        <w:rPr>
          <w:rFonts w:ascii="맑은 고딕" w:eastAsia="맑은 고딕" w:hAnsi="맑은 고딕"/>
          <w:b/>
          <w:bCs/>
          <w:color w:val="auto"/>
          <w:sz w:val="28"/>
          <w:szCs w:val="32"/>
        </w:rPr>
        <w:t>11</w:t>
      </w:r>
      <w:r w:rsidR="0083574F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월 </w:t>
      </w: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 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>CHECK LIST ]</w:t>
      </w: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4531"/>
        <w:gridCol w:w="709"/>
        <w:gridCol w:w="3544"/>
        <w:gridCol w:w="709"/>
      </w:tblGrid>
      <w:tr w:rsidR="00001EC2" w14:paraId="56EB8D65" w14:textId="77777777" w:rsidTr="00001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1" w:type="dxa"/>
          </w:tcPr>
          <w:p w14:paraId="6D77118F" w14:textId="2B73DDD7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709" w:type="dxa"/>
          </w:tcPr>
          <w:p w14:paraId="16EE914C" w14:textId="77777777" w:rsidR="00001EC2" w:rsidRPr="00C56B93" w:rsidRDefault="00001EC2" w:rsidP="00001EC2">
            <w:pP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</w:pPr>
          </w:p>
        </w:tc>
        <w:tc>
          <w:tcPr>
            <w:tcW w:w="3544" w:type="dxa"/>
          </w:tcPr>
          <w:p w14:paraId="0BE98101" w14:textId="20166A09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  <w:tc>
          <w:tcPr>
            <w:tcW w:w="709" w:type="dxa"/>
          </w:tcPr>
          <w:p w14:paraId="1806C621" w14:textId="358ABCA4" w:rsidR="00001EC2" w:rsidRPr="00C56B93" w:rsidRDefault="00001EC2" w:rsidP="00001EC2">
            <w:pP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</w:pPr>
          </w:p>
        </w:tc>
      </w:tr>
      <w:tr w:rsidR="00001EC2" w14:paraId="18786F0A" w14:textId="77777777" w:rsidTr="00001EC2">
        <w:tc>
          <w:tcPr>
            <w:tcW w:w="4531" w:type="dxa"/>
          </w:tcPr>
          <w:p w14:paraId="259C3861" w14:textId="61B46C88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C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ollisionMonsterFromPlayer()</w:t>
            </w:r>
          </w:p>
        </w:tc>
        <w:tc>
          <w:tcPr>
            <w:tcW w:w="709" w:type="dxa"/>
          </w:tcPr>
          <w:p w14:paraId="5760B41F" w14:textId="42CA1294" w:rsidR="00001EC2" w:rsidRPr="00C56B93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52BAF29" w14:textId="61B48A20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endDataToClient()</w:t>
            </w:r>
          </w:p>
        </w:tc>
        <w:tc>
          <w:tcPr>
            <w:tcW w:w="709" w:type="dxa"/>
          </w:tcPr>
          <w:p w14:paraId="27EBB481" w14:textId="1046A3EB" w:rsidR="00001EC2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5B3A0C02" w14:textId="77777777" w:rsidTr="00001EC2">
        <w:tc>
          <w:tcPr>
            <w:tcW w:w="4531" w:type="dxa"/>
          </w:tcPr>
          <w:p w14:paraId="5F48929F" w14:textId="14557D63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CollisionPlayerFroMonster()</w:t>
            </w:r>
          </w:p>
        </w:tc>
        <w:tc>
          <w:tcPr>
            <w:tcW w:w="709" w:type="dxa"/>
          </w:tcPr>
          <w:p w14:paraId="55424C2D" w14:textId="38B14F48" w:rsidR="00001EC2" w:rsidRPr="00C56B93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E2DBC3E" w14:textId="2EB7F165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] RecvDataFromClient()</w:t>
            </w:r>
          </w:p>
        </w:tc>
        <w:tc>
          <w:tcPr>
            <w:tcW w:w="709" w:type="dxa"/>
          </w:tcPr>
          <w:p w14:paraId="3B9B9899" w14:textId="010B2F7D" w:rsidR="00001EC2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0D7F9FDD" w14:textId="77777777" w:rsidTr="00001EC2">
        <w:tc>
          <w:tcPr>
            <w:tcW w:w="4531" w:type="dxa"/>
          </w:tcPr>
          <w:p w14:paraId="5CEB8E2E" w14:textId="226EEBB7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endCollisionDataToClient()</w:t>
            </w:r>
          </w:p>
        </w:tc>
        <w:tc>
          <w:tcPr>
            <w:tcW w:w="709" w:type="dxa"/>
          </w:tcPr>
          <w:p w14:paraId="7316AE26" w14:textId="053B5460" w:rsidR="00001EC2" w:rsidRPr="00C56B93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53BA524D" w14:textId="52B26F91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RecvDataFroServer()</w:t>
            </w:r>
          </w:p>
        </w:tc>
        <w:tc>
          <w:tcPr>
            <w:tcW w:w="709" w:type="dxa"/>
          </w:tcPr>
          <w:p w14:paraId="2DF43AC7" w14:textId="25297BF8" w:rsidR="00001EC2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1A8D3541" w14:textId="77777777" w:rsidTr="00001EC2">
        <w:tc>
          <w:tcPr>
            <w:tcW w:w="4531" w:type="dxa"/>
          </w:tcPr>
          <w:p w14:paraId="7424A445" w14:textId="67F0FC8F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R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ecvCollisionDataFromServer()</w:t>
            </w:r>
          </w:p>
        </w:tc>
        <w:tc>
          <w:tcPr>
            <w:tcW w:w="709" w:type="dxa"/>
          </w:tcPr>
          <w:p w14:paraId="2044179F" w14:textId="5020AAD6" w:rsidR="00001EC2" w:rsidRPr="00C56B93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3CBED3BE" w14:textId="443C2709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endDataToServer()</w:t>
            </w:r>
          </w:p>
        </w:tc>
        <w:tc>
          <w:tcPr>
            <w:tcW w:w="709" w:type="dxa"/>
          </w:tcPr>
          <w:p w14:paraId="7FCDF06B" w14:textId="43859D5B" w:rsidR="00001EC2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</w:tbl>
    <w:p w14:paraId="2A80DFAE" w14:textId="77777777" w:rsidR="00C56B93" w:rsidRDefault="00C56B93">
      <w:pP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</w:p>
    <w:p w14:paraId="7DC4D8DE" w14:textId="03C0B1B1" w:rsidR="00B12341" w:rsidRDefault="00E61715" w:rsidP="00E61715">
      <w:pP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7BDA001" w14:textId="132645C1" w:rsidR="00D11593" w:rsidRDefault="007466EB" w:rsidP="00EF330A">
      <w:pPr>
        <w:ind w:left="400"/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1주차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>(11.03 ~11.09)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P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ROGRESS REPORT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1"/>
        <w:gridCol w:w="4469"/>
      </w:tblGrid>
      <w:tr w:rsidR="00D11593" w14:paraId="22CB7362" w14:textId="77777777" w:rsidTr="00D11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16128C68" w14:textId="6E1848A9" w:rsidR="00D11593" w:rsidRDefault="00D11593" w:rsidP="00D11593">
            <w:pPr>
              <w:jc w:val="center"/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신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</w:t>
            </w:r>
          </w:p>
        </w:tc>
        <w:tc>
          <w:tcPr>
            <w:tcW w:w="4675" w:type="dxa"/>
          </w:tcPr>
          <w:p w14:paraId="60A1306B" w14:textId="3BC04F2E" w:rsidR="00D11593" w:rsidRDefault="00D11593" w:rsidP="00D11593">
            <w:pPr>
              <w:jc w:val="center"/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동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희</w:t>
            </w:r>
          </w:p>
        </w:tc>
      </w:tr>
      <w:tr w:rsidR="00D11593" w14:paraId="2EBEA1A3" w14:textId="77777777" w:rsidTr="00850E04">
        <w:trPr>
          <w:trHeight w:val="4306"/>
        </w:trPr>
        <w:tc>
          <w:tcPr>
            <w:tcW w:w="4675" w:type="dxa"/>
          </w:tcPr>
          <w:p w14:paraId="543335C1" w14:textId="77777777" w:rsidR="00D11593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G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it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저장소 생성.</w:t>
            </w:r>
          </w:p>
          <w:p w14:paraId="4AA1762A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E7A6385" w14:textId="3E25C91F" w:rsidR="00717051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Server]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기본 프레임워크 구조 생성.</w:t>
            </w:r>
          </w:p>
          <w:p w14:paraId="426F08CC" w14:textId="55476C75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1C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 – 1Server Model</w:t>
            </w:r>
          </w:p>
          <w:p w14:paraId="3018B007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2162966" w14:textId="2A2E5C1E" w:rsidR="00717051" w:rsidRPr="00EF330A" w:rsidRDefault="00717051" w:rsidP="00EF330A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Keybord Input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함수화 하여 재정립.</w:t>
            </w:r>
          </w:p>
        </w:tc>
        <w:tc>
          <w:tcPr>
            <w:tcW w:w="4675" w:type="dxa"/>
          </w:tcPr>
          <w:p w14:paraId="66DA3B33" w14:textId="77777777" w:rsidR="00D11593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프로토콜 정의</w:t>
            </w:r>
          </w:p>
          <w:p w14:paraId="1F6987A0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B211309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Server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와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connect()</w:t>
            </w:r>
          </w:p>
          <w:p w14:paraId="304EAFE5" w14:textId="77777777" w:rsidR="001E19C9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73F341A" w14:textId="739B05B2" w:rsidR="001E19C9" w:rsidRPr="00EF330A" w:rsidRDefault="001E19C9" w:rsidP="00EF330A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]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추가 리소스 수집.</w:t>
            </w:r>
          </w:p>
        </w:tc>
      </w:tr>
    </w:tbl>
    <w:p w14:paraId="5892AC43" w14:textId="3857B5D6" w:rsidR="00E61715" w:rsidRDefault="00E61715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0973BE49" w14:textId="6DDA4534" w:rsidR="007466EB" w:rsidRPr="00E61715" w:rsidRDefault="007466EB" w:rsidP="00E61715">
      <w:pPr>
        <w:rPr>
          <w:rFonts w:ascii="맑은 고딕" w:eastAsia="맑은 고딕" w:hAnsi="맑은 고딕" w:hint="eastAsia"/>
          <w:color w:val="auto"/>
          <w:sz w:val="28"/>
          <w:szCs w:val="32"/>
        </w:rPr>
      </w:pPr>
    </w:p>
    <w:sectPr w:rsidR="007466EB" w:rsidRPr="00E61715">
      <w:headerReference w:type="default" r:id="rId1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339D0" w14:textId="77777777" w:rsidR="00935188" w:rsidRDefault="00935188">
      <w:pPr>
        <w:spacing w:after="0" w:line="240" w:lineRule="auto"/>
      </w:pPr>
      <w:r>
        <w:separator/>
      </w:r>
    </w:p>
  </w:endnote>
  <w:endnote w:type="continuationSeparator" w:id="0">
    <w:p w14:paraId="0855A8AE" w14:textId="77777777" w:rsidR="00935188" w:rsidRDefault="00935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8B302D" w14:textId="77777777" w:rsidR="00935188" w:rsidRDefault="00935188">
      <w:pPr>
        <w:spacing w:after="0" w:line="240" w:lineRule="auto"/>
      </w:pPr>
      <w:r>
        <w:separator/>
      </w:r>
    </w:p>
  </w:footnote>
  <w:footnote w:type="continuationSeparator" w:id="0">
    <w:p w14:paraId="3F3C307C" w14:textId="77777777" w:rsidR="00935188" w:rsidRDefault="009351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BC08" w14:textId="77777777" w:rsidR="006D65FE" w:rsidRDefault="006D65FE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C3A678" wp14:editId="63D637AA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22538B" w14:textId="77777777" w:rsidR="006D65FE" w:rsidRDefault="006D65F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3A678"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14:paraId="2C22538B" w14:textId="77777777" w:rsidR="006D65FE" w:rsidRDefault="006D65F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41840"/>
    <w:multiLevelType w:val="hybridMultilevel"/>
    <w:tmpl w:val="1B283A8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FAD0189"/>
    <w:multiLevelType w:val="hybridMultilevel"/>
    <w:tmpl w:val="E9D407C8"/>
    <w:lvl w:ilvl="0" w:tplc="6E1A49A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11FB794D"/>
    <w:multiLevelType w:val="hybridMultilevel"/>
    <w:tmpl w:val="3D80B560"/>
    <w:lvl w:ilvl="0" w:tplc="F746CE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BA6FA1"/>
    <w:multiLevelType w:val="hybridMultilevel"/>
    <w:tmpl w:val="9F36603A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5E424F"/>
    <w:multiLevelType w:val="hybridMultilevel"/>
    <w:tmpl w:val="3A763CA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2BB50998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E71D9F"/>
    <w:multiLevelType w:val="hybridMultilevel"/>
    <w:tmpl w:val="658295F6"/>
    <w:lvl w:ilvl="0" w:tplc="68C85F52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1FF33EF"/>
    <w:multiLevelType w:val="hybridMultilevel"/>
    <w:tmpl w:val="232008C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8833B98"/>
    <w:multiLevelType w:val="hybridMultilevel"/>
    <w:tmpl w:val="7E02A918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A44116B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B322767"/>
    <w:multiLevelType w:val="hybridMultilevel"/>
    <w:tmpl w:val="4A16A034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D23942"/>
    <w:multiLevelType w:val="hybridMultilevel"/>
    <w:tmpl w:val="90BAA6E2"/>
    <w:lvl w:ilvl="0" w:tplc="0BE6D964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D1677A"/>
    <w:multiLevelType w:val="hybridMultilevel"/>
    <w:tmpl w:val="1122BE4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5" w15:restartNumberingAfterBreak="0">
    <w:nsid w:val="3D245BDC"/>
    <w:multiLevelType w:val="hybridMultilevel"/>
    <w:tmpl w:val="938603FC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43740AFD"/>
    <w:multiLevelType w:val="hybridMultilevel"/>
    <w:tmpl w:val="6FEAE3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497978"/>
    <w:multiLevelType w:val="hybridMultilevel"/>
    <w:tmpl w:val="92D8E39C"/>
    <w:lvl w:ilvl="0" w:tplc="04090011">
      <w:start w:val="1"/>
      <w:numFmt w:val="decimalEnclosedCircle"/>
      <w:lvlText w:val="%1"/>
      <w:lvlJc w:val="left"/>
      <w:pPr>
        <w:ind w:left="19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8" w15:restartNumberingAfterBreak="0">
    <w:nsid w:val="56444048"/>
    <w:multiLevelType w:val="hybridMultilevel"/>
    <w:tmpl w:val="6B806804"/>
    <w:lvl w:ilvl="0" w:tplc="F4446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D674EB"/>
    <w:multiLevelType w:val="hybridMultilevel"/>
    <w:tmpl w:val="AB9C26A8"/>
    <w:lvl w:ilvl="0" w:tplc="F384B5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EAB1D4A"/>
    <w:multiLevelType w:val="hybridMultilevel"/>
    <w:tmpl w:val="A45A9D0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1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B0153E"/>
    <w:multiLevelType w:val="hybridMultilevel"/>
    <w:tmpl w:val="556EE4D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3BC6863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4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558FF"/>
    <w:multiLevelType w:val="hybridMultilevel"/>
    <w:tmpl w:val="89784D8A"/>
    <w:lvl w:ilvl="0" w:tplc="D0387AC6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6A7A1E11"/>
    <w:multiLevelType w:val="hybridMultilevel"/>
    <w:tmpl w:val="CA2C95D8"/>
    <w:lvl w:ilvl="0" w:tplc="E11A54BA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 w15:restartNumberingAfterBreak="0">
    <w:nsid w:val="6D897537"/>
    <w:multiLevelType w:val="hybridMultilevel"/>
    <w:tmpl w:val="5A421F96"/>
    <w:lvl w:ilvl="0" w:tplc="4CFE2950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8" w15:restartNumberingAfterBreak="0">
    <w:nsid w:val="713A0A84"/>
    <w:multiLevelType w:val="hybridMultilevel"/>
    <w:tmpl w:val="1DA835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1C72933"/>
    <w:multiLevelType w:val="hybridMultilevel"/>
    <w:tmpl w:val="25B6FEE8"/>
    <w:lvl w:ilvl="0" w:tplc="4DAE6938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4E53DEE"/>
    <w:multiLevelType w:val="hybridMultilevel"/>
    <w:tmpl w:val="4E6E558A"/>
    <w:lvl w:ilvl="0" w:tplc="41FE2A7C">
      <w:start w:val="1"/>
      <w:numFmt w:val="decimal"/>
      <w:lvlText w:val="%1."/>
      <w:lvlJc w:val="left"/>
      <w:pPr>
        <w:ind w:left="760" w:hanging="360"/>
      </w:pPr>
      <w:rPr>
        <w:rFonts w:hint="default"/>
        <w:b/>
        <w:color w:val="1F4E79" w:themeColor="accent1" w:themeShade="8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D96674"/>
    <w:multiLevelType w:val="hybridMultilevel"/>
    <w:tmpl w:val="BD342944"/>
    <w:lvl w:ilvl="0" w:tplc="7CB251F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"/>
  </w:num>
  <w:num w:numId="5">
    <w:abstractNumId w:val="28"/>
  </w:num>
  <w:num w:numId="6">
    <w:abstractNumId w:val="16"/>
  </w:num>
  <w:num w:numId="7">
    <w:abstractNumId w:val="21"/>
  </w:num>
  <w:num w:numId="8">
    <w:abstractNumId w:val="10"/>
  </w:num>
  <w:num w:numId="9">
    <w:abstractNumId w:val="17"/>
  </w:num>
  <w:num w:numId="10">
    <w:abstractNumId w:val="14"/>
  </w:num>
  <w:num w:numId="11">
    <w:abstractNumId w:val="20"/>
  </w:num>
  <w:num w:numId="12">
    <w:abstractNumId w:val="15"/>
  </w:num>
  <w:num w:numId="13">
    <w:abstractNumId w:val="30"/>
  </w:num>
  <w:num w:numId="14">
    <w:abstractNumId w:val="12"/>
  </w:num>
  <w:num w:numId="15">
    <w:abstractNumId w:val="25"/>
  </w:num>
  <w:num w:numId="16">
    <w:abstractNumId w:val="8"/>
  </w:num>
  <w:num w:numId="17">
    <w:abstractNumId w:val="29"/>
  </w:num>
  <w:num w:numId="18">
    <w:abstractNumId w:val="6"/>
  </w:num>
  <w:num w:numId="19">
    <w:abstractNumId w:val="26"/>
  </w:num>
  <w:num w:numId="20">
    <w:abstractNumId w:val="3"/>
  </w:num>
  <w:num w:numId="21">
    <w:abstractNumId w:val="31"/>
  </w:num>
  <w:num w:numId="22">
    <w:abstractNumId w:val="7"/>
  </w:num>
  <w:num w:numId="23">
    <w:abstractNumId w:val="5"/>
  </w:num>
  <w:num w:numId="24">
    <w:abstractNumId w:val="22"/>
  </w:num>
  <w:num w:numId="25">
    <w:abstractNumId w:val="2"/>
  </w:num>
  <w:num w:numId="26">
    <w:abstractNumId w:val="23"/>
  </w:num>
  <w:num w:numId="27">
    <w:abstractNumId w:val="11"/>
  </w:num>
  <w:num w:numId="28">
    <w:abstractNumId w:val="19"/>
  </w:num>
  <w:num w:numId="29">
    <w:abstractNumId w:val="18"/>
  </w:num>
  <w:num w:numId="30">
    <w:abstractNumId w:val="4"/>
  </w:num>
  <w:num w:numId="31">
    <w:abstractNumId w:val="9"/>
  </w:num>
  <w:num w:numId="32">
    <w:abstractNumId w:val="13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21"/>
    <w:rsid w:val="00001EC2"/>
    <w:rsid w:val="0002299B"/>
    <w:rsid w:val="00090E51"/>
    <w:rsid w:val="000971DB"/>
    <w:rsid w:val="000D61B9"/>
    <w:rsid w:val="0010623F"/>
    <w:rsid w:val="001269A9"/>
    <w:rsid w:val="001308C1"/>
    <w:rsid w:val="00164CEC"/>
    <w:rsid w:val="001D7AB9"/>
    <w:rsid w:val="001E19C9"/>
    <w:rsid w:val="001E2A07"/>
    <w:rsid w:val="001F1F85"/>
    <w:rsid w:val="00205AB9"/>
    <w:rsid w:val="00213F85"/>
    <w:rsid w:val="002255B8"/>
    <w:rsid w:val="0026357E"/>
    <w:rsid w:val="00292F4D"/>
    <w:rsid w:val="0029332D"/>
    <w:rsid w:val="002C33DF"/>
    <w:rsid w:val="002D359B"/>
    <w:rsid w:val="00314F21"/>
    <w:rsid w:val="0035347B"/>
    <w:rsid w:val="0036520A"/>
    <w:rsid w:val="003E1DF0"/>
    <w:rsid w:val="00410ED7"/>
    <w:rsid w:val="00416083"/>
    <w:rsid w:val="00473F2C"/>
    <w:rsid w:val="00504702"/>
    <w:rsid w:val="00537477"/>
    <w:rsid w:val="005408ED"/>
    <w:rsid w:val="00540B81"/>
    <w:rsid w:val="005A39F8"/>
    <w:rsid w:val="005C165B"/>
    <w:rsid w:val="00605AE3"/>
    <w:rsid w:val="0064336F"/>
    <w:rsid w:val="00681740"/>
    <w:rsid w:val="006817FD"/>
    <w:rsid w:val="006D65FE"/>
    <w:rsid w:val="006E5570"/>
    <w:rsid w:val="00717051"/>
    <w:rsid w:val="007268C4"/>
    <w:rsid w:val="00744E4F"/>
    <w:rsid w:val="007466EB"/>
    <w:rsid w:val="00772F74"/>
    <w:rsid w:val="00792B6D"/>
    <w:rsid w:val="007B4BD2"/>
    <w:rsid w:val="00804AA0"/>
    <w:rsid w:val="008327BE"/>
    <w:rsid w:val="0083574F"/>
    <w:rsid w:val="00836037"/>
    <w:rsid w:val="00850E04"/>
    <w:rsid w:val="008555F0"/>
    <w:rsid w:val="00887E95"/>
    <w:rsid w:val="008C47DB"/>
    <w:rsid w:val="008D4B02"/>
    <w:rsid w:val="008F42FC"/>
    <w:rsid w:val="00920F4E"/>
    <w:rsid w:val="00927820"/>
    <w:rsid w:val="00935188"/>
    <w:rsid w:val="00962075"/>
    <w:rsid w:val="00990790"/>
    <w:rsid w:val="00994209"/>
    <w:rsid w:val="009D7F40"/>
    <w:rsid w:val="009F5994"/>
    <w:rsid w:val="00A05CF4"/>
    <w:rsid w:val="00A31C0D"/>
    <w:rsid w:val="00A57316"/>
    <w:rsid w:val="00A63A88"/>
    <w:rsid w:val="00A729C3"/>
    <w:rsid w:val="00A74D08"/>
    <w:rsid w:val="00A77FC1"/>
    <w:rsid w:val="00B03845"/>
    <w:rsid w:val="00B05ACA"/>
    <w:rsid w:val="00B12341"/>
    <w:rsid w:val="00B43995"/>
    <w:rsid w:val="00B5446C"/>
    <w:rsid w:val="00C0396D"/>
    <w:rsid w:val="00C11DBD"/>
    <w:rsid w:val="00C40A0E"/>
    <w:rsid w:val="00C56AFE"/>
    <w:rsid w:val="00C56B93"/>
    <w:rsid w:val="00C6331F"/>
    <w:rsid w:val="00C8360B"/>
    <w:rsid w:val="00CA147C"/>
    <w:rsid w:val="00CA69FE"/>
    <w:rsid w:val="00CB3BFB"/>
    <w:rsid w:val="00CD054A"/>
    <w:rsid w:val="00D11593"/>
    <w:rsid w:val="00D11E5B"/>
    <w:rsid w:val="00D12258"/>
    <w:rsid w:val="00D30AA6"/>
    <w:rsid w:val="00D52796"/>
    <w:rsid w:val="00D56C62"/>
    <w:rsid w:val="00DB3CF9"/>
    <w:rsid w:val="00DD637A"/>
    <w:rsid w:val="00DE215F"/>
    <w:rsid w:val="00E14577"/>
    <w:rsid w:val="00E61715"/>
    <w:rsid w:val="00E67865"/>
    <w:rsid w:val="00E76A80"/>
    <w:rsid w:val="00EB6DD6"/>
    <w:rsid w:val="00EE399C"/>
    <w:rsid w:val="00EF0A4B"/>
    <w:rsid w:val="00EF330A"/>
    <w:rsid w:val="00F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D8EF7"/>
  <w15:chartTrackingRefBased/>
  <w15:docId w15:val="{4333E748-FB7E-41C3-B931-5E901375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paragraph" w:styleId="af2">
    <w:name w:val="List Paragraph"/>
    <w:basedOn w:val="a0"/>
    <w:uiPriority w:val="34"/>
    <w:unhideWhenUsed/>
    <w:qFormat/>
    <w:rsid w:val="00314F21"/>
    <w:pPr>
      <w:ind w:leftChars="400" w:left="800"/>
    </w:pPr>
  </w:style>
  <w:style w:type="paragraph" w:customStyle="1" w:styleId="af3">
    <w:name w:val="바탕글"/>
    <w:rsid w:val="0099420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/>
      <w:color w:val="000000"/>
      <w:kern w:val="2"/>
      <w:sz w:val="20"/>
      <w:szCs w:val="22"/>
    </w:rPr>
  </w:style>
  <w:style w:type="table" w:styleId="af4">
    <w:name w:val="Table Grid"/>
    <w:basedOn w:val="a2"/>
    <w:uiPriority w:val="39"/>
    <w:rsid w:val="00994209"/>
    <w:pPr>
      <w:spacing w:after="0" w:line="240" w:lineRule="auto"/>
      <w:jc w:val="both"/>
    </w:pPr>
    <w:rPr>
      <w:color w:val="auto"/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99.%20Default\AppData\Roaming\Microsoft\Templates\&#54532;&#47196;&#51229;&#53944;%20&#48276;&#50948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9c1fb53-399a-4d91-bfc2-0a118990ebe4" xsi:nil="true"/>
    <AssetExpire xmlns="49c1fb53-399a-4d91-bfc2-0a118990ebe4">2029-01-01T08:00:00+00:00</AssetExpire>
    <CampaignTagsTaxHTField0 xmlns="49c1fb53-399a-4d91-bfc2-0a118990ebe4">
      <Terms xmlns="http://schemas.microsoft.com/office/infopath/2007/PartnerControls"/>
    </CampaignTagsTaxHTField0>
    <IntlLangReviewDate xmlns="49c1fb53-399a-4d91-bfc2-0a118990ebe4" xsi:nil="true"/>
    <TPFriendlyName xmlns="49c1fb53-399a-4d91-bfc2-0a118990ebe4" xsi:nil="true"/>
    <IntlLangReview xmlns="49c1fb53-399a-4d91-bfc2-0a118990ebe4">false</IntlLangReview>
    <LocLastLocAttemptVersionLookup xmlns="49c1fb53-399a-4d91-bfc2-0a118990ebe4">844755</LocLastLocAttemptVersionLookup>
    <PolicheckWords xmlns="49c1fb53-399a-4d91-bfc2-0a118990ebe4" xsi:nil="true"/>
    <SubmitterId xmlns="49c1fb53-399a-4d91-bfc2-0a118990ebe4" xsi:nil="true"/>
    <AcquiredFrom xmlns="49c1fb53-399a-4d91-bfc2-0a118990ebe4">Internal MS</AcquiredFrom>
    <EditorialStatus xmlns="49c1fb53-399a-4d91-bfc2-0a118990ebe4">Complete</EditorialStatus>
    <Markets xmlns="49c1fb53-399a-4d91-bfc2-0a118990ebe4"/>
    <OriginAsset xmlns="49c1fb53-399a-4d91-bfc2-0a118990ebe4" xsi:nil="true"/>
    <AssetStart xmlns="49c1fb53-399a-4d91-bfc2-0a118990ebe4">2012-06-27T21:54:00+00:00</AssetStart>
    <FriendlyTitle xmlns="49c1fb53-399a-4d91-bfc2-0a118990ebe4" xsi:nil="true"/>
    <MarketSpecific xmlns="49c1fb53-399a-4d91-bfc2-0a118990ebe4">false</MarketSpecific>
    <TPNamespace xmlns="49c1fb53-399a-4d91-bfc2-0a118990ebe4" xsi:nil="true"/>
    <PublishStatusLookup xmlns="49c1fb53-399a-4d91-bfc2-0a118990ebe4">
      <Value>468865</Value>
    </PublishStatusLookup>
    <APAuthor xmlns="49c1fb53-399a-4d91-bfc2-0a118990ebe4">
      <UserInfo>
        <DisplayName>MIDDLEEAST\v-keerth</DisplayName>
        <AccountId>2799</AccountId>
        <AccountType/>
      </UserInfo>
    </APAuthor>
    <TPCommandLine xmlns="49c1fb53-399a-4d91-bfc2-0a118990ebe4" xsi:nil="true"/>
    <IntlLangReviewer xmlns="49c1fb53-399a-4d91-bfc2-0a118990ebe4" xsi:nil="true"/>
    <OpenTemplate xmlns="49c1fb53-399a-4d91-bfc2-0a118990ebe4">true</OpenTemplate>
    <CSXSubmissionDate xmlns="49c1fb53-399a-4d91-bfc2-0a118990ebe4" xsi:nil="true"/>
    <TaxCatchAll xmlns="49c1fb53-399a-4d91-bfc2-0a118990ebe4"/>
    <Manager xmlns="49c1fb53-399a-4d91-bfc2-0a118990ebe4" xsi:nil="true"/>
    <NumericId xmlns="49c1fb53-399a-4d91-bfc2-0a118990ebe4" xsi:nil="true"/>
    <ParentAssetId xmlns="49c1fb53-399a-4d91-bfc2-0a118990ebe4" xsi:nil="true"/>
    <OriginalSourceMarket xmlns="49c1fb53-399a-4d91-bfc2-0a118990ebe4">english</OriginalSourceMarket>
    <ApprovalStatus xmlns="49c1fb53-399a-4d91-bfc2-0a118990ebe4">InProgress</ApprovalStatus>
    <TPComponent xmlns="49c1fb53-399a-4d91-bfc2-0a118990ebe4" xsi:nil="true"/>
    <EditorialTags xmlns="49c1fb53-399a-4d91-bfc2-0a118990ebe4" xsi:nil="true"/>
    <TPExecutable xmlns="49c1fb53-399a-4d91-bfc2-0a118990ebe4" xsi:nil="true"/>
    <TPLaunchHelpLink xmlns="49c1fb53-399a-4d91-bfc2-0a118990ebe4" xsi:nil="true"/>
    <LocComments xmlns="49c1fb53-399a-4d91-bfc2-0a118990ebe4" xsi:nil="true"/>
    <LocRecommendedHandoff xmlns="49c1fb53-399a-4d91-bfc2-0a118990ebe4" xsi:nil="true"/>
    <SourceTitle xmlns="49c1fb53-399a-4d91-bfc2-0a118990ebe4" xsi:nil="true"/>
    <CSXUpdate xmlns="49c1fb53-399a-4d91-bfc2-0a118990ebe4">false</CSXUpdate>
    <IntlLocPriority xmlns="49c1fb53-399a-4d91-bfc2-0a118990ebe4" xsi:nil="true"/>
    <UAProjectedTotalWords xmlns="49c1fb53-399a-4d91-bfc2-0a118990ebe4" xsi:nil="true"/>
    <AssetType xmlns="49c1fb53-399a-4d91-bfc2-0a118990ebe4">TP</AssetType>
    <MachineTranslated xmlns="49c1fb53-399a-4d91-bfc2-0a118990ebe4">false</MachineTranslated>
    <OutputCachingOn xmlns="49c1fb53-399a-4d91-bfc2-0a118990ebe4">false</OutputCachingOn>
    <TemplateStatus xmlns="49c1fb53-399a-4d91-bfc2-0a118990ebe4">Complete</TemplateStatus>
    <IsSearchable xmlns="49c1fb53-399a-4d91-bfc2-0a118990ebe4">true</IsSearchable>
    <ContentItem xmlns="49c1fb53-399a-4d91-bfc2-0a118990ebe4" xsi:nil="true"/>
    <HandoffToMSDN xmlns="49c1fb53-399a-4d91-bfc2-0a118990ebe4" xsi:nil="true"/>
    <ShowIn xmlns="49c1fb53-399a-4d91-bfc2-0a118990ebe4">Show everywhere</ShowIn>
    <ThumbnailAssetId xmlns="49c1fb53-399a-4d91-bfc2-0a118990ebe4" xsi:nil="true"/>
    <UALocComments xmlns="49c1fb53-399a-4d91-bfc2-0a118990ebe4" xsi:nil="true"/>
    <UALocRecommendation xmlns="49c1fb53-399a-4d91-bfc2-0a118990ebe4">Localize</UALocRecommendation>
    <LastModifiedDateTime xmlns="49c1fb53-399a-4d91-bfc2-0a118990ebe4" xsi:nil="true"/>
    <LegacyData xmlns="49c1fb53-399a-4d91-bfc2-0a118990ebe4" xsi:nil="true"/>
    <LocManualTestRequired xmlns="49c1fb53-399a-4d91-bfc2-0a118990ebe4">false</LocManualTestRequired>
    <LocMarketGroupTiers2 xmlns="49c1fb53-399a-4d91-bfc2-0a118990ebe4" xsi:nil="true"/>
    <ClipArtFilename xmlns="49c1fb53-399a-4d91-bfc2-0a118990ebe4" xsi:nil="true"/>
    <TPApplication xmlns="49c1fb53-399a-4d91-bfc2-0a118990ebe4" xsi:nil="true"/>
    <CSXHash xmlns="49c1fb53-399a-4d91-bfc2-0a118990ebe4" xsi:nil="true"/>
    <DirectSourceMarket xmlns="49c1fb53-399a-4d91-bfc2-0a118990ebe4">english</DirectSourceMarket>
    <PrimaryImageGen xmlns="49c1fb53-399a-4d91-bfc2-0a118990ebe4">true</PrimaryImageGen>
    <PlannedPubDate xmlns="49c1fb53-399a-4d91-bfc2-0a118990ebe4" xsi:nil="true"/>
    <CSXSubmissionMarket xmlns="49c1fb53-399a-4d91-bfc2-0a118990ebe4" xsi:nil="true"/>
    <Downloads xmlns="49c1fb53-399a-4d91-bfc2-0a118990ebe4">0</Downloads>
    <ArtSampleDocs xmlns="49c1fb53-399a-4d91-bfc2-0a118990ebe4" xsi:nil="true"/>
    <TrustLevel xmlns="49c1fb53-399a-4d91-bfc2-0a118990ebe4">1 Microsoft Managed Content</TrustLevel>
    <BlockPublish xmlns="49c1fb53-399a-4d91-bfc2-0a118990ebe4">false</BlockPublish>
    <TPLaunchHelpLinkType xmlns="49c1fb53-399a-4d91-bfc2-0a118990ebe4">Template</TPLaunchHelpLinkType>
    <LocalizationTagsTaxHTField0 xmlns="49c1fb53-399a-4d91-bfc2-0a118990ebe4">
      <Terms xmlns="http://schemas.microsoft.com/office/infopath/2007/PartnerControls"/>
    </LocalizationTagsTaxHTField0>
    <BusinessGroup xmlns="49c1fb53-399a-4d91-bfc2-0a118990ebe4" xsi:nil="true"/>
    <Providers xmlns="49c1fb53-399a-4d91-bfc2-0a118990ebe4" xsi:nil="true"/>
    <TemplateTemplateType xmlns="49c1fb53-399a-4d91-bfc2-0a118990ebe4">Word Document Template</TemplateTemplateType>
    <TimesCloned xmlns="49c1fb53-399a-4d91-bfc2-0a118990ebe4" xsi:nil="true"/>
    <TPAppVersion xmlns="49c1fb53-399a-4d91-bfc2-0a118990ebe4" xsi:nil="true"/>
    <VoteCount xmlns="49c1fb53-399a-4d91-bfc2-0a118990ebe4" xsi:nil="true"/>
    <AverageRating xmlns="49c1fb53-399a-4d91-bfc2-0a118990ebe4" xsi:nil="true"/>
    <FeatureTagsTaxHTField0 xmlns="49c1fb53-399a-4d91-bfc2-0a118990ebe4">
      <Terms xmlns="http://schemas.microsoft.com/office/infopath/2007/PartnerControls"/>
    </FeatureTagsTaxHTField0>
    <Provider xmlns="49c1fb53-399a-4d91-bfc2-0a118990ebe4" xsi:nil="true"/>
    <UACurrentWords xmlns="49c1fb53-399a-4d91-bfc2-0a118990ebe4" xsi:nil="true"/>
    <AssetId xmlns="49c1fb53-399a-4d91-bfc2-0a118990ebe4">TP102927812</AssetId>
    <TPClientViewer xmlns="49c1fb53-399a-4d91-bfc2-0a118990ebe4" xsi:nil="true"/>
    <DSATActionTaken xmlns="49c1fb53-399a-4d91-bfc2-0a118990ebe4" xsi:nil="true"/>
    <APEditor xmlns="49c1fb53-399a-4d91-bfc2-0a118990ebe4">
      <UserInfo>
        <DisplayName/>
        <AccountId xsi:nil="true"/>
        <AccountType/>
      </UserInfo>
    </APEditor>
    <TPInstallLocation xmlns="49c1fb53-399a-4d91-bfc2-0a118990ebe4" xsi:nil="true"/>
    <OOCacheId xmlns="49c1fb53-399a-4d91-bfc2-0a118990ebe4" xsi:nil="true"/>
    <IsDeleted xmlns="49c1fb53-399a-4d91-bfc2-0a118990ebe4">false</IsDeleted>
    <PublishTargets xmlns="49c1fb53-399a-4d91-bfc2-0a118990ebe4">OfficeOnlineVNext</PublishTargets>
    <ApprovalLog xmlns="49c1fb53-399a-4d91-bfc2-0a118990ebe4" xsi:nil="true"/>
    <BugNumber xmlns="49c1fb53-399a-4d91-bfc2-0a118990ebe4" xsi:nil="true"/>
    <CrawlForDependencies xmlns="49c1fb53-399a-4d91-bfc2-0a118990ebe4">false</CrawlForDependencies>
    <InternalTagsTaxHTField0 xmlns="49c1fb53-399a-4d91-bfc2-0a118990ebe4">
      <Terms xmlns="http://schemas.microsoft.com/office/infopath/2007/PartnerControls"/>
    </InternalTagsTaxHTField0>
    <LastHandOff xmlns="49c1fb53-399a-4d91-bfc2-0a118990ebe4" xsi:nil="true"/>
    <Milestone xmlns="49c1fb53-399a-4d91-bfc2-0a118990ebe4" xsi:nil="true"/>
    <OriginalRelease xmlns="49c1fb53-399a-4d91-bfc2-0a118990ebe4">15</OriginalRelease>
    <RecommendationsModifier xmlns="49c1fb53-399a-4d91-bfc2-0a118990ebe4" xsi:nil="true"/>
    <ScenarioTagsTaxHTField0 xmlns="49c1fb53-399a-4d91-bfc2-0a118990ebe4">
      <Terms xmlns="http://schemas.microsoft.com/office/infopath/2007/PartnerControls"/>
    </ScenarioTagsTaxHTField0>
    <UANotes xmlns="49c1fb53-399a-4d91-bfc2-0a118990ebe4" xsi:nil="true"/>
  </documentManagement>
</p:properties>
</file>

<file path=customXml/itemProps1.xml><?xml version="1.0" encoding="utf-8"?>
<ds:datastoreItem xmlns:ds="http://schemas.openxmlformats.org/officeDocument/2006/customXml" ds:itemID="{91A115A9-7DD6-4466-8810-7A4655201C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A5A98B-6FB3-4CE2-A08F-61AC6880A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0</TotalTime>
  <Pages>20</Pages>
  <Words>894</Words>
  <Characters>5100</Characters>
  <Application>Microsoft Office Word</Application>
  <DocSecurity>0</DocSecurity>
  <Lines>42</Lines>
  <Paragraphs>11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허신영</dc:creator>
  <cp:lastModifiedBy>허 신영</cp:lastModifiedBy>
  <cp:revision>2</cp:revision>
  <dcterms:created xsi:type="dcterms:W3CDTF">2020-11-09T16:19:00Z</dcterms:created>
  <dcterms:modified xsi:type="dcterms:W3CDTF">2020-11-09T16:19:00Z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0x01010070926BE6910EE541A5C8A9203B4061CC0400C52140320FE295488DD4381964E77F84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
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 w:hint="eastAsia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 w:hint="eastAsia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2B26F91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3857B5D6" w:rsidR="00E61715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 w:hint="eastAsia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5C6C5" w14:textId="77777777" w:rsidR="00F276CF" w:rsidRDefault="00F276CF">
      <w:pPr>
        <w:spacing w:after="0" w:line="240" w:lineRule="auto"/>
      </w:pPr>
      <w:r>
        <w:separator/>
      </w:r>
    </w:p>
  </w:endnote>
  <w:endnote w:type="continuationSeparator" w:id="0">
    <w:p w14:paraId="1339A90C" w14:textId="77777777" w:rsidR="00F276CF" w:rsidRDefault="00F27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6EB9A" w14:textId="77777777" w:rsidR="00F276CF" w:rsidRDefault="00F276CF">
      <w:pPr>
        <w:spacing w:after="0" w:line="240" w:lineRule="auto"/>
      </w:pPr>
      <w:r>
        <w:separator/>
      </w:r>
    </w:p>
  </w:footnote>
  <w:footnote w:type="continuationSeparator" w:id="0">
    <w:p w14:paraId="7C45337C" w14:textId="77777777" w:rsidR="00F276CF" w:rsidRDefault="00F276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205AB9"/>
    <w:rsid w:val="00213F85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B4BD2"/>
    <w:rsid w:val="00804AA0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62075"/>
    <w:rsid w:val="00990790"/>
    <w:rsid w:val="00994209"/>
    <w:rsid w:val="009D7F40"/>
    <w:rsid w:val="009F5994"/>
    <w:rsid w:val="00A05CF4"/>
    <w:rsid w:val="00A31C0D"/>
    <w:rsid w:val="00A57316"/>
    <w:rsid w:val="00A63A88"/>
    <w:rsid w:val="00A729C3"/>
    <w:rsid w:val="00A74D08"/>
    <w:rsid w:val="00A77FC1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F276CF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533</TotalTime>
  <Pages>20</Pages>
  <Words>894</Words>
  <Characters>5100</Characters>
  <Application>Microsoft Office Word</Application>
  <DocSecurity>0</DocSecurity>
  <Lines>42</Lines>
  <Paragraphs>11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80</cp:revision>
  <dcterms:created xsi:type="dcterms:W3CDTF">2020-10-31T07:52:00Z</dcterms:created>
  <dcterms:modified xsi:type="dcterms:W3CDTF">2020-11-09T16:18:00Z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
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56046DC" w14:textId="3AAD5B32" w:rsidR="006817FD" w:rsidRPr="004F1BC2" w:rsidRDefault="00314F21" w:rsidP="004F1BC2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2BC015FF" w14:textId="3CBE8837" w:rsidR="006817FD" w:rsidRPr="004F1BC2" w:rsidRDefault="00314F21" w:rsidP="004F1BC2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62A6C4" w14:textId="39B36BE0" w:rsidR="006817FD" w:rsidRPr="004F1BC2" w:rsidRDefault="00962075" w:rsidP="004F1BC2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2790619C" w:rsidR="00314F21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일정</w:t>
      </w:r>
    </w:p>
    <w:p w14:paraId="7741D6B1" w14:textId="33D64B53" w:rsidR="004F1BC2" w:rsidRPr="004F1BC2" w:rsidRDefault="004F1BC2" w:rsidP="004F1BC2">
      <w:pP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br w:type="page"/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4F1BC2">
      <w:pP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01821827" w14:textId="3CEC13D9" w:rsidR="000D61B9" w:rsidRPr="00A03FAE" w:rsidRDefault="00292F4D" w:rsidP="00A03FAE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Pr="00A03FAE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J</w:t>
      </w:r>
      <w:r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elly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: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비선공 타입 몬스터.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Pr="00A03FAE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Ninja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: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중간 보스 몬스터.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</w:t>
      </w:r>
    </w:p>
    <w:p w14:paraId="37D7CC7A" w14:textId="2AA9FF71" w:rsidR="008C47DB" w:rsidRPr="00A03FAE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H</w:t>
      </w:r>
      <w:r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P</w:t>
      </w: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가 </w:t>
      </w:r>
      <w:r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60% </w:t>
      </w: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이하로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내려가면 플레이어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뒤로 이동하여 공격한다.</w:t>
      </w:r>
    </w:p>
    <w:p w14:paraId="667D8B1B" w14:textId="2E395009" w:rsidR="00292F4D" w:rsidRPr="00A03FAE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B</w:t>
      </w:r>
      <w:r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oris</w:t>
      </w:r>
      <w:r w:rsidR="00292F4D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: </w:t>
      </w:r>
      <w:r w:rsidR="00292F4D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최종 보스 몬스터.</w:t>
      </w:r>
    </w:p>
    <w:p w14:paraId="1CCBE8B4" w14:textId="77777777" w:rsidR="004E63B1" w:rsidRDefault="00292F4D" w:rsidP="004E63B1">
      <w:pPr>
        <w:pStyle w:val="af2"/>
        <w:ind w:leftChars="0" w:left="144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 </w:t>
      </w:r>
      <w:r w:rsidR="005A39F8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H</w:t>
      </w:r>
      <w:r w:rsidR="005A39F8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P</w:t>
      </w:r>
      <w:r w:rsidR="005A39F8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가 </w:t>
      </w:r>
      <w:r w:rsidR="005A39F8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70%</w:t>
      </w:r>
      <w:r w:rsidR="005A39F8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 </w:t>
      </w: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내려가면 스킬 공격</w:t>
      </w:r>
      <w:r w:rsidR="005A39F8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을,</w:t>
      </w:r>
      <w:r w:rsidR="005A39F8" w:rsidRPr="00A03FAE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 40%</w:t>
      </w:r>
      <w:r w:rsidR="005A39F8"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이하로 내려가면</w:t>
      </w:r>
      <w:r w:rsidRPr="00A03FAE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 순간이동을 하며 공격한다.</w:t>
      </w:r>
    </w:p>
    <w:p w14:paraId="50F866A0" w14:textId="1AC89A15" w:rsidR="000D61B9" w:rsidRPr="004E63B1" w:rsidRDefault="000D61B9" w:rsidP="004E63B1">
      <w:pPr>
        <w:pStyle w:val="af2"/>
        <w:ind w:leftChars="0" w:left="144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1B8D273F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8C6C45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두 명의 플레이어가 모두 접속해야 던전으로 이동할 수 있다.</w:t>
      </w:r>
    </w:p>
    <w:p w14:paraId="11275609" w14:textId="4FD1E3E9" w:rsidR="008C6C45" w:rsidRPr="000215D5" w:rsidRDefault="008C6C45" w:rsidP="008C6C45">
      <w:pPr>
        <w:pStyle w:val="af2"/>
        <w:ind w:leftChars="0" w:left="120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한 캐릭터만 있어도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42214CA4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8C6C45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T</w:t>
      </w:r>
      <w:r w:rsidRPr="008C6C45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OWN -&gt; DUNGEON -&gt; BOSS </w:t>
      </w:r>
      <w:r w:rsidRPr="008C6C45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씬으로 이동하며 몬스터와 보스를 잡고 게임을 클리어한다.</w:t>
      </w:r>
    </w:p>
    <w:p w14:paraId="1286181B" w14:textId="353691E4" w:rsidR="008C6C45" w:rsidRPr="000215D5" w:rsidRDefault="008C6C45" w:rsidP="008C6C45">
      <w:pPr>
        <w:pStyle w:val="af2"/>
        <w:ind w:leftChars="0" w:left="120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Cow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몬스터를 잡고 게임을 클리어한다.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551CD735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  <w:r w:rsidR="00E65092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E65092" w:rsidRPr="00E65092">
        <w:rPr>
          <w:rFonts w:ascii="맑은 고딕" w:eastAsia="맑은 고딕" w:hAnsi="맑은 고딕"/>
          <w:b/>
          <w:bCs/>
          <w:color w:val="FF0000"/>
          <w:sz w:val="28"/>
          <w:szCs w:val="32"/>
        </w:rPr>
        <w:t xml:space="preserve">[ </w:t>
      </w:r>
      <w:r w:rsidR="00E65092" w:rsidRPr="00E65092">
        <w:rPr>
          <w:rFonts w:ascii="맑은 고딕" w:eastAsia="맑은 고딕" w:hAnsi="맑은 고딕" w:hint="eastAsia"/>
          <w:b/>
          <w:bCs/>
          <w:color w:val="FF0000"/>
          <w:sz w:val="28"/>
          <w:szCs w:val="32"/>
        </w:rPr>
        <w:t xml:space="preserve">수정 전 </w:t>
      </w:r>
      <w:r w:rsidR="00E65092" w:rsidRPr="00E65092">
        <w:rPr>
          <w:rFonts w:ascii="맑은 고딕" w:eastAsia="맑은 고딕" w:hAnsi="맑은 고딕"/>
          <w:b/>
          <w:bCs/>
          <w:color w:val="FF0000"/>
          <w:sz w:val="28"/>
          <w:szCs w:val="32"/>
        </w:rPr>
        <w:t>]</w:t>
      </w:r>
    </w:p>
    <w:p w14:paraId="22525284" w14:textId="67C10332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2E92EDDE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4673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2E595A38" w:rsidR="009F5994" w:rsidRPr="00E65092" w:rsidRDefault="009F5994" w:rsidP="00E65092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</w:p>
    <w:p w14:paraId="6938D2D1" w14:textId="08E8957B" w:rsidR="00E65092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650" w14:textId="2356E273" w:rsidR="00E65092" w:rsidRDefault="00E65092" w:rsidP="00E65092">
      <w:pPr>
        <w:rPr>
          <w:rFonts w:ascii="맑은 고딕" w:eastAsia="맑은 고딕" w:hAnsi="맑은 고딕"/>
          <w:b/>
          <w:bCs/>
          <w:color w:val="FF0000"/>
          <w:sz w:val="28"/>
          <w:szCs w:val="32"/>
        </w:rPr>
      </w:pPr>
      <w:r w:rsidRPr="00E65092">
        <w:rPr>
          <w:rFonts w:ascii="맑은 고딕" w:eastAsia="맑은 고딕" w:hAnsi="맑은 고딕"/>
          <w:b/>
          <w:bCs/>
          <w:color w:val="FF0000"/>
          <w:sz w:val="28"/>
          <w:szCs w:val="32"/>
        </w:rPr>
        <w:lastRenderedPageBreak/>
        <w:t xml:space="preserve">[ </w:t>
      </w:r>
      <w:r w:rsidRPr="00E65092">
        <w:rPr>
          <w:rFonts w:ascii="맑은 고딕" w:eastAsia="맑은 고딕" w:hAnsi="맑은 고딕" w:hint="eastAsia"/>
          <w:b/>
          <w:bCs/>
          <w:color w:val="FF0000"/>
          <w:sz w:val="28"/>
          <w:szCs w:val="32"/>
        </w:rPr>
        <w:t xml:space="preserve">수정 </w:t>
      </w:r>
      <w:r>
        <w:rPr>
          <w:rFonts w:ascii="맑은 고딕" w:eastAsia="맑은 고딕" w:hAnsi="맑은 고딕" w:hint="eastAsia"/>
          <w:b/>
          <w:bCs/>
          <w:color w:val="FF0000"/>
          <w:sz w:val="28"/>
          <w:szCs w:val="32"/>
        </w:rPr>
        <w:t>후</w:t>
      </w:r>
      <w:r w:rsidRPr="00E65092">
        <w:rPr>
          <w:rFonts w:ascii="맑은 고딕" w:eastAsia="맑은 고딕" w:hAnsi="맑은 고딕" w:hint="eastAsia"/>
          <w:b/>
          <w:bCs/>
          <w:color w:val="FF0000"/>
          <w:sz w:val="28"/>
          <w:szCs w:val="32"/>
        </w:rPr>
        <w:t xml:space="preserve"> </w:t>
      </w:r>
      <w:r w:rsidRPr="00E65092">
        <w:rPr>
          <w:rFonts w:ascii="맑은 고딕" w:eastAsia="맑은 고딕" w:hAnsi="맑은 고딕"/>
          <w:b/>
          <w:bCs/>
          <w:color w:val="FF0000"/>
          <w:sz w:val="28"/>
          <w:szCs w:val="32"/>
        </w:rPr>
        <w:t>]</w:t>
      </w:r>
    </w:p>
    <w:p w14:paraId="1F43AD1A" w14:textId="11FE70DA" w:rsidR="00A729C3" w:rsidRPr="00E65092" w:rsidRDefault="00E65092" w:rsidP="00E65092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62E71D9" wp14:editId="782C7A8A">
            <wp:simplePos x="0" y="0"/>
            <wp:positionH relativeFrom="column">
              <wp:posOffset>-278765</wp:posOffset>
            </wp:positionH>
            <wp:positionV relativeFrom="paragraph">
              <wp:posOffset>3730625</wp:posOffset>
            </wp:positionV>
            <wp:extent cx="6841490" cy="3919855"/>
            <wp:effectExtent l="0" t="0" r="0" b="4445"/>
            <wp:wrapThrough wrapText="bothSides">
              <wp:wrapPolygon edited="0">
                <wp:start x="0" y="0"/>
                <wp:lineTo x="0" y="21520"/>
                <wp:lineTo x="21532" y="21520"/>
                <wp:lineTo x="21532" y="0"/>
                <wp:lineTo x="0" y="0"/>
              </wp:wrapPolygon>
            </wp:wrapThrough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D8A766" wp14:editId="5964C1BA">
            <wp:extent cx="5943600" cy="3665551"/>
            <wp:effectExtent l="0" t="0" r="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005" cy="3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8C6C45" w14:paraId="27934BC4" w14:textId="77777777" w:rsidTr="006D65FE">
        <w:tc>
          <w:tcPr>
            <w:tcW w:w="8494" w:type="dxa"/>
          </w:tcPr>
          <w:p w14:paraId="274F483E" w14:textId="4C674B91" w:rsidR="00994209" w:rsidRPr="008C6C45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클라이언트가 서버로부터 받는 패킷입니다.</w:t>
            </w:r>
          </w:p>
        </w:tc>
      </w:tr>
      <w:tr w:rsidR="00994209" w:rsidRPr="008C6C45" w14:paraId="6DD1E97C" w14:textId="77777777" w:rsidTr="006D65FE">
        <w:tc>
          <w:tcPr>
            <w:tcW w:w="8494" w:type="dxa"/>
          </w:tcPr>
          <w:p w14:paraId="69E4B89F" w14:textId="77777777" w:rsidR="00994209" w:rsidRPr="008C6C45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cl_recv</w:t>
            </w:r>
          </w:p>
          <w:p w14:paraId="58CE5E7E" w14:textId="4C90CBBC" w:rsidR="00994209" w:rsidRPr="008C6C45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34853662" w14:textId="59C94700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bool </w:t>
            </w:r>
            <w:r w:rsidRPr="008C6C45">
              <w:rPr>
                <w:rFonts w:asciiTheme="minorHAnsi" w:eastAsiaTheme="minorHAnsi"/>
                <w:strike/>
                <w:szCs w:val="20"/>
              </w:rPr>
              <w:t>is_connected;</w:t>
            </w:r>
          </w:p>
          <w:p w14:paraId="7584118F" w14:textId="63512141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cx;</w:t>
            </w:r>
          </w:p>
          <w:p w14:paraId="66A2917C" w14:textId="4DF4DEFB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cy;</w:t>
            </w:r>
          </w:p>
          <w:p w14:paraId="05B429AD" w14:textId="1B4BE8CD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x;</w:t>
            </w:r>
          </w:p>
          <w:p w14:paraId="6BAF8D57" w14:textId="7CC5C26E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y;</w:t>
            </w:r>
          </w:p>
          <w:p w14:paraId="48CE24FC" w14:textId="77777777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wstring</w:t>
            </w:r>
            <w:r w:rsidRPr="008C6C45">
              <w:rPr>
                <w:rFonts w:asciiTheme="minorHAnsi" w:eastAsiaTheme="minorHAnsi"/>
                <w:strike/>
                <w:szCs w:val="20"/>
              </w:rPr>
              <w:tab/>
              <w:t>name;</w:t>
            </w:r>
          </w:p>
          <w:p w14:paraId="276DC46B" w14:textId="67FC5EDE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level;</w:t>
            </w:r>
          </w:p>
          <w:p w14:paraId="391513CA" w14:textId="713DFB5F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hp;</w:t>
            </w:r>
          </w:p>
          <w:p w14:paraId="78A4FAD4" w14:textId="6C5EEC0C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mp;</w:t>
            </w:r>
          </w:p>
          <w:p w14:paraId="6C379E09" w14:textId="03F43250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sp;</w:t>
            </w:r>
          </w:p>
          <w:p w14:paraId="2CB6A566" w14:textId="469756B1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att;</w:t>
            </w:r>
          </w:p>
          <w:p w14:paraId="75F403B5" w14:textId="23242EEA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speed;</w:t>
            </w:r>
          </w:p>
          <w:p w14:paraId="1BD3A70A" w14:textId="56895052" w:rsidR="00C56AFE" w:rsidRPr="008C6C45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exp</w:t>
            </w:r>
            <w:r w:rsidR="00C56AFE" w:rsidRPr="008C6C45">
              <w:rPr>
                <w:rFonts w:asciiTheme="minorHAnsi" w:eastAsiaTheme="minorHAnsi"/>
                <w:strike/>
                <w:szCs w:val="20"/>
              </w:rPr>
              <w:t>;</w:t>
            </w:r>
          </w:p>
          <w:p w14:paraId="346BEA37" w14:textId="3345A837" w:rsidR="00C56AFE" w:rsidRPr="008C6C45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>STANCE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 </w:t>
            </w:r>
            <w:r w:rsidRPr="008C6C45">
              <w:rPr>
                <w:rFonts w:asciiTheme="minorHAnsi" w:eastAsiaTheme="minorHAnsi"/>
                <w:strike/>
                <w:szCs w:val="20"/>
              </w:rPr>
              <w:t>stance;</w:t>
            </w:r>
          </w:p>
          <w:p w14:paraId="2B0519AC" w14:textId="49BA4099" w:rsidR="00C56AFE" w:rsidRPr="008C6C45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 xml:space="preserve">SKILL_STATE </w:t>
            </w:r>
            <w:r w:rsidRPr="008C6C45">
              <w:rPr>
                <w:rFonts w:asciiTheme="minorHAnsi" w:eastAsiaTheme="minorHAnsi"/>
                <w:strike/>
                <w:szCs w:val="20"/>
              </w:rPr>
              <w:t>skill;</w:t>
            </w:r>
          </w:p>
          <w:p w14:paraId="6CDB4ED3" w14:textId="2FD17E3E" w:rsidR="00C56AFE" w:rsidRPr="008C6C45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EastAsia"/>
                <w:strike/>
                <w:color w:val="229E80"/>
                <w:szCs w:val="20"/>
              </w:rPr>
              <w:t xml:space="preserve">DIR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>dir;</w:t>
            </w:r>
          </w:p>
          <w:p w14:paraId="706856AC" w14:textId="6A99E470" w:rsidR="00994209" w:rsidRPr="008C6C45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5AF139F5" w14:textId="6A606658" w:rsidR="00994209" w:rsidRPr="008C6C45" w:rsidRDefault="00994209" w:rsidP="00C8360B">
      <w:pPr>
        <w:ind w:left="400"/>
        <w:rPr>
          <w:rFonts w:ascii="맑은 고딕" w:eastAsia="맑은 고딕" w:hAnsi="맑은 고딕"/>
          <w:b/>
          <w:bCs/>
          <w:strike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8C6C45" w14:paraId="2A2FBB41" w14:textId="77777777" w:rsidTr="006D65FE">
        <w:tc>
          <w:tcPr>
            <w:tcW w:w="8494" w:type="dxa"/>
          </w:tcPr>
          <w:p w14:paraId="1DD25C68" w14:textId="6EA677FC" w:rsidR="00994209" w:rsidRPr="008C6C45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클라이언트가 서버로 보내는 패킷입니다.</w:t>
            </w:r>
          </w:p>
        </w:tc>
      </w:tr>
      <w:tr w:rsidR="00994209" w:rsidRPr="008C6C45" w14:paraId="0B2E2119" w14:textId="77777777" w:rsidTr="006D65FE">
        <w:tc>
          <w:tcPr>
            <w:tcW w:w="8494" w:type="dxa"/>
          </w:tcPr>
          <w:p w14:paraId="042F6C4E" w14:textId="54E91BE7" w:rsidR="00994209" w:rsidRPr="008C6C45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cl_send</w:t>
            </w:r>
          </w:p>
          <w:p w14:paraId="2A5AAEF3" w14:textId="77777777" w:rsidR="00994209" w:rsidRPr="008C6C45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38CC6668" w14:textId="77777777" w:rsidR="00994209" w:rsidRPr="008C6C45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bool </w:t>
            </w:r>
            <w:r w:rsidRPr="008C6C45">
              <w:rPr>
                <w:rFonts w:asciiTheme="minorHAnsi" w:eastAsiaTheme="minorHAnsi"/>
                <w:strike/>
                <w:szCs w:val="20"/>
              </w:rPr>
              <w:t>is_connected;</w:t>
            </w:r>
          </w:p>
          <w:p w14:paraId="34B7B94E" w14:textId="77777777" w:rsidR="00994209" w:rsidRPr="008C6C45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char </w:t>
            </w:r>
            <w:r w:rsidRPr="008C6C45">
              <w:rPr>
                <w:rFonts w:asciiTheme="minorHAnsi" w:eastAsiaTheme="minorHAnsi"/>
                <w:strike/>
                <w:szCs w:val="20"/>
              </w:rPr>
              <w:t>input;</w:t>
            </w:r>
          </w:p>
          <w:p w14:paraId="71314B99" w14:textId="458C5C24" w:rsidR="00994209" w:rsidRPr="008C6C45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0F432440" w14:textId="005343FC" w:rsidR="008C6C45" w:rsidRDefault="008C6C45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118BDE9" w14:textId="0BC48129" w:rsidR="004057F8" w:rsidRDefault="008C6C45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8C6C45" w14:paraId="6205DBA2" w14:textId="77777777" w:rsidTr="006D65FE">
        <w:tc>
          <w:tcPr>
            <w:tcW w:w="8494" w:type="dxa"/>
          </w:tcPr>
          <w:p w14:paraId="3E97D652" w14:textId="66F06A37" w:rsidR="008555F0" w:rsidRPr="008C6C45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8C6C45" w14:paraId="13E1D49D" w14:textId="77777777" w:rsidTr="006D65FE">
        <w:tc>
          <w:tcPr>
            <w:tcW w:w="8494" w:type="dxa"/>
          </w:tcPr>
          <w:p w14:paraId="15C7B982" w14:textId="0FF837AD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>tagFrame</w:t>
            </w:r>
          </w:p>
          <w:p w14:paraId="2A247A08" w14:textId="77777777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1D394294" w14:textId="42ECEB80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 w:hint="eastAsia"/>
                <w:strike/>
                <w:color w:val="auto"/>
                <w:szCs w:val="20"/>
              </w:rPr>
              <w:t>iFrameStart</w:t>
            </w: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>;</w:t>
            </w:r>
          </w:p>
          <w:p w14:paraId="38BBEEB9" w14:textId="7F6ADD8D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ab/>
              <w:t xml:space="preserve">int </w:t>
            </w:r>
            <w:r w:rsidRPr="008C6C45">
              <w:rPr>
                <w:rFonts w:asciiTheme="minorHAnsi" w:eastAsiaTheme="minorHAnsi" w:hint="eastAsia"/>
                <w:strike/>
                <w:color w:val="auto"/>
                <w:szCs w:val="20"/>
              </w:rPr>
              <w:t>iFrameEnd</w:t>
            </w: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>;</w:t>
            </w:r>
          </w:p>
          <w:p w14:paraId="1CC20993" w14:textId="41C276DD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ab/>
              <w:t xml:space="preserve">int </w:t>
            </w:r>
            <w:r w:rsidRPr="008C6C45">
              <w:rPr>
                <w:rFonts w:asciiTheme="minorHAnsi" w:eastAsiaTheme="minorHAnsi" w:hint="eastAsia"/>
                <w:strike/>
                <w:color w:val="auto"/>
                <w:szCs w:val="20"/>
              </w:rPr>
              <w:t>iScene</w:t>
            </w: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>;</w:t>
            </w:r>
          </w:p>
          <w:p w14:paraId="5AF60220" w14:textId="77777777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</w:p>
          <w:p w14:paraId="2ABC6888" w14:textId="77777777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  <w:t xml:space="preserve">DWORD </w:t>
            </w:r>
            <w:r w:rsidRPr="008C6C45">
              <w:rPr>
                <w:rFonts w:asciiTheme="minorHAnsi" w:eastAsiaTheme="minorHAnsi"/>
                <w:strike/>
                <w:color w:val="auto"/>
                <w:szCs w:val="20"/>
              </w:rPr>
              <w:t>dwOldTime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;</w:t>
            </w:r>
          </w:p>
          <w:p w14:paraId="2896F976" w14:textId="5C56D3E0" w:rsidR="008555F0" w:rsidRPr="008C6C45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ab/>
              <w:t xml:space="preserve">DWORD </w:t>
            </w:r>
            <w:r w:rsidRPr="008C6C45">
              <w:rPr>
                <w:rFonts w:asciiTheme="minorHAnsi" w:eastAsiaTheme="minorHAnsi" w:hint="eastAsia"/>
                <w:strike/>
                <w:color w:val="auto"/>
                <w:szCs w:val="20"/>
              </w:rPr>
              <w:t>dwFrameSpd</w:t>
            </w:r>
            <w:r w:rsidRPr="008C6C45">
              <w:rPr>
                <w:rFonts w:asciiTheme="minorHAnsi" w:eastAsiaTheme="minorHAnsi" w:hint="eastAsia"/>
                <w:strike/>
                <w:color w:val="0070C0"/>
                <w:szCs w:val="20"/>
              </w:rPr>
              <w:t>;</w:t>
            </w:r>
          </w:p>
          <w:p w14:paraId="0AF92A8B" w14:textId="22476914" w:rsidR="008555F0" w:rsidRPr="008C6C45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7A703B17" w14:textId="3DBBFE6E" w:rsidR="008555F0" w:rsidRPr="008C6C45" w:rsidRDefault="008555F0" w:rsidP="00C8360B">
      <w:pPr>
        <w:ind w:left="400"/>
        <w:rPr>
          <w:rFonts w:ascii="맑은 고딕" w:eastAsia="맑은 고딕" w:hAnsi="맑은 고딕"/>
          <w:b/>
          <w:bCs/>
          <w:strike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8C6C45" w14:paraId="520FD39A" w14:textId="77777777" w:rsidTr="006D65FE">
        <w:tc>
          <w:tcPr>
            <w:tcW w:w="8494" w:type="dxa"/>
          </w:tcPr>
          <w:p w14:paraId="1394E487" w14:textId="4502AEF9" w:rsidR="008555F0" w:rsidRPr="008C6C45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충돌박스를 구성하는 구조체입니다.</w:t>
            </w:r>
          </w:p>
        </w:tc>
      </w:tr>
      <w:tr w:rsidR="008555F0" w:rsidRPr="008C6C45" w14:paraId="767197C9" w14:textId="77777777" w:rsidTr="006D65FE">
        <w:tc>
          <w:tcPr>
            <w:tcW w:w="8494" w:type="dxa"/>
          </w:tcPr>
          <w:p w14:paraId="44359C81" w14:textId="3FA8AD07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>tag</w:t>
            </w:r>
            <w:r w:rsidRPr="008C6C45">
              <w:rPr>
                <w:rFonts w:ascii="맑은 고딕" w:eastAsia="맑은 고딕" w:hAnsi="맑은 고딕" w:cs="맑은 고딕" w:hint="eastAsia"/>
                <w:strike/>
                <w:color w:val="229E80"/>
                <w:szCs w:val="20"/>
              </w:rPr>
              <w:t>C</w:t>
            </w:r>
            <w:r w:rsidRPr="008C6C45">
              <w:rPr>
                <w:rFonts w:ascii="맑은 고딕" w:eastAsia="맑은 고딕" w:hAnsi="맑은 고딕" w:cs="맑은 고딕"/>
                <w:strike/>
                <w:color w:val="229E80"/>
                <w:szCs w:val="20"/>
              </w:rPr>
              <w:t>ollInfo</w:t>
            </w:r>
          </w:p>
          <w:p w14:paraId="57C1C75F" w14:textId="77777777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1A61045A" w14:textId="77777777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float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auto"/>
                <w:szCs w:val="20"/>
              </w:rPr>
              <w:t>fCX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;</w:t>
            </w:r>
          </w:p>
          <w:p w14:paraId="16F0BC3A" w14:textId="77777777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  <w:t>float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auto"/>
                <w:szCs w:val="20"/>
              </w:rPr>
              <w:t>fCY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;</w:t>
            </w:r>
          </w:p>
          <w:p w14:paraId="2C71B425" w14:textId="77777777" w:rsidR="008555F0" w:rsidRPr="008C6C45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strike/>
                <w:color w:val="0070C0"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  <w:t>float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auto"/>
                <w:szCs w:val="20"/>
              </w:rPr>
              <w:t>fX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;</w:t>
            </w:r>
          </w:p>
          <w:p w14:paraId="6EA475A2" w14:textId="77777777" w:rsidR="00A74D08" w:rsidRPr="008C6C45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  <w:t>float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auto"/>
                <w:szCs w:val="20"/>
              </w:rPr>
              <w:t>fY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>;</w:t>
            </w:r>
            <w:r w:rsidRPr="008C6C45">
              <w:rPr>
                <w:rFonts w:asciiTheme="minorHAnsi" w:eastAsiaTheme="minorHAnsi"/>
                <w:strike/>
                <w:szCs w:val="20"/>
              </w:rPr>
              <w:t>}</w:t>
            </w:r>
          </w:p>
          <w:p w14:paraId="67886402" w14:textId="12E4CD4B" w:rsidR="008555F0" w:rsidRPr="008C6C45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;</w:t>
            </w:r>
          </w:p>
        </w:tc>
      </w:tr>
    </w:tbl>
    <w:p w14:paraId="701C9534" w14:textId="3845CCF8" w:rsidR="004057F8" w:rsidRDefault="004057F8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8D511EB" w14:textId="77777777" w:rsidR="004057F8" w:rsidRDefault="004057F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4B400FF1" w14:textId="77777777" w:rsidR="004057F8" w:rsidRDefault="004057F8" w:rsidP="004057F8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E5DBE6" wp14:editId="04BE59B6">
            <wp:simplePos x="0" y="0"/>
            <wp:positionH relativeFrom="column">
              <wp:posOffset>3622758</wp:posOffset>
            </wp:positionH>
            <wp:positionV relativeFrom="paragraph">
              <wp:posOffset>70982</wp:posOffset>
            </wp:positionV>
            <wp:extent cx="2355850" cy="2845435"/>
            <wp:effectExtent l="0" t="0" r="6350" b="0"/>
            <wp:wrapThrough wrapText="bothSides">
              <wp:wrapPolygon edited="0">
                <wp:start x="0" y="0"/>
                <wp:lineTo x="0" y="21402"/>
                <wp:lineTo x="21484" y="21402"/>
                <wp:lineTo x="2148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CC25CA4" wp14:editId="6768D42C">
            <wp:simplePos x="0" y="0"/>
            <wp:positionH relativeFrom="column">
              <wp:posOffset>-114300</wp:posOffset>
            </wp:positionH>
            <wp:positionV relativeFrom="paragraph">
              <wp:posOffset>31750</wp:posOffset>
            </wp:positionV>
            <wp:extent cx="1861200" cy="2883600"/>
            <wp:effectExtent l="0" t="0" r="5715" b="0"/>
            <wp:wrapThrough wrapText="bothSides">
              <wp:wrapPolygon edited="0">
                <wp:start x="0" y="0"/>
                <wp:lineTo x="0" y="21405"/>
                <wp:lineTo x="21445" y="21405"/>
                <wp:lineTo x="21445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7AAE5" w14:textId="212DBA2B" w:rsidR="00994209" w:rsidRDefault="00D44C5D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  <w:r w:rsidRPr="004057F8">
        <w:rPr>
          <w:rFonts w:ascii="맑은 고딕" w:eastAsia="맑은 고딕" w:hAnsi="맑은 고딕"/>
          <w:b/>
          <w:bCs/>
          <w:noProof/>
          <w:color w:val="1F4E79" w:themeColor="accent1" w:themeShade="8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BA07899" wp14:editId="6336CC40">
                <wp:simplePos x="0" y="0"/>
                <wp:positionH relativeFrom="column">
                  <wp:posOffset>2616255</wp:posOffset>
                </wp:positionH>
                <wp:positionV relativeFrom="paragraph">
                  <wp:posOffset>6478188</wp:posOffset>
                </wp:positionV>
                <wp:extent cx="3016250" cy="1404620"/>
                <wp:effectExtent l="0" t="0" r="12700" b="2032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D5DAE" w14:textId="2E997DB2" w:rsidR="004F1BC2" w:rsidRPr="00D44C5D" w:rsidRDefault="004F1BC2" w:rsidP="004057F8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유저 씬 전환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A0789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206pt;margin-top:510.1pt;width:237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" strokecolor="white [3212]">
                <v:textbox style="mso-fit-shape-to-text:t">
                  <w:txbxContent>
                    <w:p w14:paraId="511D5DAE" w14:textId="2E997DB2" w:rsidR="004F1BC2" w:rsidRPr="00D44C5D" w:rsidRDefault="004F1BC2" w:rsidP="004057F8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유저 씬 전환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57F8">
        <w:rPr>
          <w:rFonts w:ascii="맑은 고딕" w:eastAsia="맑은 고딕" w:hAnsi="맑은 고딕"/>
          <w:b/>
          <w:bCs/>
          <w:noProof/>
          <w:color w:val="1F4E79" w:themeColor="accent1" w:themeShade="8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682480" wp14:editId="29514A3B">
                <wp:simplePos x="0" y="0"/>
                <wp:positionH relativeFrom="column">
                  <wp:posOffset>-342016</wp:posOffset>
                </wp:positionH>
                <wp:positionV relativeFrom="paragraph">
                  <wp:posOffset>6480810</wp:posOffset>
                </wp:positionV>
                <wp:extent cx="2221230" cy="1404620"/>
                <wp:effectExtent l="0" t="0" r="26670" b="2032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FB8F8" w14:textId="10B35444" w:rsidR="004F1BC2" w:rsidRPr="00D44C5D" w:rsidRDefault="004F1BC2" w:rsidP="004057F8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플레이어 스킬 이팩트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682480" id="_x0000_s1027" type="#_x0000_t202" style="position:absolute;margin-left:-26.95pt;margin-top:510.3pt;width:174.9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" strokecolor="white [3212]">
                <v:textbox style="mso-fit-shape-to-text:t">
                  <w:txbxContent>
                    <w:p w14:paraId="6E9FB8F8" w14:textId="10B35444" w:rsidR="004F1BC2" w:rsidRPr="00D44C5D" w:rsidRDefault="004F1BC2" w:rsidP="004057F8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플레이어 스킬 이팩트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57F8">
        <w:rPr>
          <w:rFonts w:ascii="맑은 고딕" w:eastAsia="맑은 고딕" w:hAnsi="맑은 고딕"/>
          <w:b/>
          <w:bCs/>
          <w:noProof/>
          <w:color w:val="1F4E79" w:themeColor="accent1" w:themeShade="8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D8BF92" wp14:editId="08ADDAE6">
                <wp:simplePos x="0" y="0"/>
                <wp:positionH relativeFrom="column">
                  <wp:posOffset>-341934</wp:posOffset>
                </wp:positionH>
                <wp:positionV relativeFrom="paragraph">
                  <wp:posOffset>2434590</wp:posOffset>
                </wp:positionV>
                <wp:extent cx="3792220" cy="1404620"/>
                <wp:effectExtent l="0" t="0" r="17780" b="1460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009A2" w14:textId="14D9068A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c</w:t>
                            </w:r>
                            <w:r w:rsidRPr="00D44C5D"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  <w:t xml:space="preserve">s_packet_login : 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유저 접속 시,</w:t>
                            </w:r>
                            <w:r w:rsidRPr="00D44C5D"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서버로 I</w:t>
                            </w:r>
                            <w:r w:rsidRPr="00D44C5D"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  <w:t>D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를 보낸다.</w:t>
                            </w:r>
                          </w:p>
                          <w:p w14:paraId="275A38C1" w14:textId="7E559021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c</w:t>
                            </w:r>
                            <w:r w:rsidRPr="00D44C5D"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  <w:t xml:space="preserve">s_packet_move : 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 xml:space="preserve">플레이어 캐릭터 </w:t>
                            </w: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움직임을</w:t>
                            </w:r>
                            <w:r w:rsidRPr="00D44C5D">
                              <w:rPr>
                                <w:rFonts w:ascii="netmarble Medium" w:eastAsia="netmarble Medium" w:hAnsi="netmarble Medium"/>
                                <w:color w:val="FF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서버로 보낸다.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8BF92" id="_x0000_s1028" type="#_x0000_t202" style="position:absolute;margin-left:-26.9pt;margin-top:191.7pt;width:298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" strokecolor="white [3212]">
                <v:textbox style="mso-fit-shape-to-text:t">
                  <w:txbxContent>
                    <w:p w14:paraId="6EE009A2" w14:textId="14D9068A" w:rsidR="004F1BC2" w:rsidRPr="00D44C5D" w:rsidRDefault="004F1BC2" w:rsidP="00D44C5D">
                      <w:pPr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c</w:t>
                      </w:r>
                      <w:r w:rsidRPr="00D44C5D"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  <w:t xml:space="preserve">s_packet_login : 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유저 접속 시,</w:t>
                      </w:r>
                      <w:r w:rsidRPr="00D44C5D"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  <w:t xml:space="preserve"> 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서버로 I</w:t>
                      </w:r>
                      <w:r w:rsidRPr="00D44C5D"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  <w:t>D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를 보낸다.</w:t>
                      </w:r>
                    </w:p>
                    <w:p w14:paraId="275A38C1" w14:textId="7E559021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c</w:t>
                      </w:r>
                      <w:r w:rsidRPr="00D44C5D"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  <w:t xml:space="preserve">s_packet_move : 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 xml:space="preserve">플레이어 캐릭터 </w:t>
                      </w: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 xml:space="preserve"> 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움직임을</w:t>
                      </w:r>
                      <w:r w:rsidRPr="00D44C5D">
                        <w:rPr>
                          <w:rFonts w:ascii="netmarble Medium" w:eastAsia="netmarble Medium" w:hAnsi="netmarble Medium"/>
                          <w:color w:val="FF0000"/>
                          <w:sz w:val="22"/>
                          <w:szCs w:val="24"/>
                        </w:rPr>
                        <w:t xml:space="preserve"> </w:t>
                      </w: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서버로 보낸다.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57F8">
        <w:rPr>
          <w:rFonts w:ascii="맑은 고딕" w:eastAsia="맑은 고딕" w:hAnsi="맑은 고딕"/>
          <w:b/>
          <w:bCs/>
          <w:noProof/>
          <w:color w:val="1F4E79" w:themeColor="accent1" w:themeShade="8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DB859D" wp14:editId="223AE2A7">
                <wp:simplePos x="0" y="0"/>
                <wp:positionH relativeFrom="column">
                  <wp:posOffset>3625270</wp:posOffset>
                </wp:positionH>
                <wp:positionV relativeFrom="paragraph">
                  <wp:posOffset>2475010</wp:posOffset>
                </wp:positionV>
                <wp:extent cx="2488565" cy="1404620"/>
                <wp:effectExtent l="0" t="0" r="26035" b="28575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7FD5B" w14:textId="6FA3A495" w:rsidR="004F1BC2" w:rsidRPr="00D44C5D" w:rsidRDefault="004F1BC2" w:rsidP="004057F8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2"/>
                                <w:szCs w:val="24"/>
                              </w:rPr>
                              <w:t>플레이어 애니메이션 관리용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DB859D" id="_x0000_s1029" type="#_x0000_t202" style="position:absolute;margin-left:285.45pt;margin-top:194.9pt;width:195.9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" strokecolor="white [3212]">
                <v:textbox style="mso-fit-shape-to-text:t">
                  <w:txbxContent>
                    <w:p w14:paraId="0087FD5B" w14:textId="6FA3A495" w:rsidR="004F1BC2" w:rsidRPr="00D44C5D" w:rsidRDefault="004F1BC2" w:rsidP="004057F8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2"/>
                          <w:szCs w:val="24"/>
                        </w:rPr>
                        <w:t>플레이어 애니메이션 관리용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57F8">
        <w:rPr>
          <w:noProof/>
        </w:rPr>
        <w:drawing>
          <wp:anchor distT="0" distB="0" distL="114300" distR="114300" simplePos="0" relativeHeight="251668480" behindDoc="0" locked="0" layoutInCell="1" allowOverlap="0" wp14:anchorId="5A271CA5" wp14:editId="2982C94C">
            <wp:simplePos x="0" y="0"/>
            <wp:positionH relativeFrom="column">
              <wp:posOffset>2616200</wp:posOffset>
            </wp:positionH>
            <wp:positionV relativeFrom="paragraph">
              <wp:posOffset>4540885</wp:posOffset>
            </wp:positionV>
            <wp:extent cx="2141220" cy="1717675"/>
            <wp:effectExtent l="0" t="0" r="0" b="0"/>
            <wp:wrapThrough wrapText="bothSides">
              <wp:wrapPolygon edited="0">
                <wp:start x="0" y="0"/>
                <wp:lineTo x="0" y="21321"/>
                <wp:lineTo x="21331" y="21321"/>
                <wp:lineTo x="21331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F8">
        <w:rPr>
          <w:noProof/>
        </w:rPr>
        <w:drawing>
          <wp:anchor distT="0" distB="0" distL="114300" distR="114300" simplePos="0" relativeHeight="251670528" behindDoc="0" locked="0" layoutInCell="1" allowOverlap="1" wp14:anchorId="19713CE8" wp14:editId="283A5105">
            <wp:simplePos x="0" y="0"/>
            <wp:positionH relativeFrom="column">
              <wp:posOffset>-234950</wp:posOffset>
            </wp:positionH>
            <wp:positionV relativeFrom="paragraph">
              <wp:posOffset>4088765</wp:posOffset>
            </wp:positionV>
            <wp:extent cx="1974850" cy="2204085"/>
            <wp:effectExtent l="0" t="0" r="6350" b="5715"/>
            <wp:wrapThrough wrapText="bothSides">
              <wp:wrapPolygon edited="0">
                <wp:start x="0" y="0"/>
                <wp:lineTo x="0" y="21469"/>
                <wp:lineTo x="21461" y="21469"/>
                <wp:lineTo x="21461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F8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8C6C45" w14:paraId="111D475B" w14:textId="77777777" w:rsidTr="006D65FE">
        <w:tc>
          <w:tcPr>
            <w:tcW w:w="8494" w:type="dxa"/>
          </w:tcPr>
          <w:p w14:paraId="2762B743" w14:textId="13E4BBBC" w:rsidR="00C56AFE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서버가 클라이언트로부터 받는 패킷입니다.</w:t>
            </w:r>
          </w:p>
        </w:tc>
      </w:tr>
      <w:tr w:rsidR="00C56AFE" w:rsidRPr="008C6C45" w14:paraId="5DA9E587" w14:textId="77777777" w:rsidTr="006D65FE">
        <w:tc>
          <w:tcPr>
            <w:tcW w:w="8494" w:type="dxa"/>
          </w:tcPr>
          <w:p w14:paraId="2B472283" w14:textId="4C77C61F" w:rsidR="00C56AFE" w:rsidRPr="008C6C45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EastAsia" w:hint="eastAsia"/>
                <w:strike/>
                <w:color w:val="229E80"/>
                <w:szCs w:val="20"/>
              </w:rPr>
              <w:t>s</w:t>
            </w:r>
            <w:r w:rsidRPr="008C6C45">
              <w:rPr>
                <w:rFonts w:asciiTheme="minorHAnsi" w:eastAsiaTheme="minorEastAsia"/>
                <w:strike/>
                <w:color w:val="229E80"/>
                <w:szCs w:val="20"/>
              </w:rPr>
              <w:t>v</w:t>
            </w: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>_</w:t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recv</w:t>
            </w:r>
          </w:p>
          <w:p w14:paraId="6303B4C2" w14:textId="77777777" w:rsidR="00C56AFE" w:rsidRPr="008C6C45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7F788AF2" w14:textId="77777777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bool </w:t>
            </w:r>
            <w:r w:rsidRPr="008C6C45">
              <w:rPr>
                <w:rFonts w:asciiTheme="minorHAnsi" w:eastAsiaTheme="minorHAnsi"/>
                <w:strike/>
                <w:szCs w:val="20"/>
              </w:rPr>
              <w:t>is_connected;</w:t>
            </w:r>
          </w:p>
          <w:p w14:paraId="4E776CB6" w14:textId="77777777" w:rsidR="00C56AFE" w:rsidRPr="008C6C45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char </w:t>
            </w:r>
            <w:r w:rsidRPr="008C6C45">
              <w:rPr>
                <w:rFonts w:asciiTheme="minorHAnsi" w:eastAsiaTheme="minorHAnsi"/>
                <w:strike/>
                <w:szCs w:val="20"/>
              </w:rPr>
              <w:t>input;</w:t>
            </w:r>
          </w:p>
          <w:p w14:paraId="75E7EE32" w14:textId="56925343" w:rsidR="00C56AFE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59D76580" w14:textId="77777777" w:rsidR="00C56AFE" w:rsidRPr="008C6C45" w:rsidRDefault="00C56AFE" w:rsidP="00A74D08">
      <w:pPr>
        <w:rPr>
          <w:rFonts w:ascii="맑은 고딕" w:eastAsia="맑은 고딕" w:hAnsi="맑은 고딕" w:hint="eastAsia"/>
          <w:b/>
          <w:bCs/>
          <w:strike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8C6C45" w14:paraId="2422D32E" w14:textId="77777777" w:rsidTr="006D65FE">
        <w:tc>
          <w:tcPr>
            <w:tcW w:w="8494" w:type="dxa"/>
          </w:tcPr>
          <w:p w14:paraId="375DCA33" w14:textId="2D5A7EAA" w:rsidR="00C56AFE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서버가 클라이언트로 보내는 패킷입니다.</w:t>
            </w:r>
          </w:p>
        </w:tc>
      </w:tr>
      <w:tr w:rsidR="00C56AFE" w:rsidRPr="008C6C45" w14:paraId="6419363D" w14:textId="77777777" w:rsidTr="006D65FE">
        <w:tc>
          <w:tcPr>
            <w:tcW w:w="8494" w:type="dxa"/>
          </w:tcPr>
          <w:p w14:paraId="670C5E94" w14:textId="1938764B" w:rsidR="00C56AFE" w:rsidRPr="008C6C45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>sv_</w:t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send</w:t>
            </w:r>
          </w:p>
          <w:p w14:paraId="253F3C80" w14:textId="273B17DE" w:rsidR="00C56AFE" w:rsidRPr="008C6C45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6A3BCA31" w14:textId="77777777" w:rsidR="00C56AFE" w:rsidRPr="008C6C45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bool </w:t>
            </w:r>
            <w:r w:rsidRPr="008C6C45">
              <w:rPr>
                <w:rFonts w:asciiTheme="minorHAnsi" w:eastAsiaTheme="minorHAnsi"/>
                <w:strike/>
                <w:szCs w:val="20"/>
              </w:rPr>
              <w:t>is_connected;</w:t>
            </w:r>
          </w:p>
          <w:p w14:paraId="12C8A2DA" w14:textId="12DD0C29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cx;</w:t>
            </w:r>
          </w:p>
          <w:p w14:paraId="361C51FF" w14:textId="45283CC3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cy;</w:t>
            </w:r>
          </w:p>
          <w:p w14:paraId="77828471" w14:textId="33AFE3B3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x;</w:t>
            </w:r>
          </w:p>
          <w:p w14:paraId="651FD6F7" w14:textId="7DBF2237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y;</w:t>
            </w:r>
          </w:p>
          <w:p w14:paraId="11869B93" w14:textId="2890902B" w:rsidR="00C56AFE" w:rsidRPr="008C6C45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249C91"/>
                <w:szCs w:val="20"/>
              </w:rPr>
              <w:t>wstring</w:t>
            </w:r>
            <w:r w:rsidRPr="008C6C45">
              <w:rPr>
                <w:rFonts w:asciiTheme="minorHAnsi" w:eastAsiaTheme="minorHAnsi"/>
                <w:strike/>
                <w:szCs w:val="20"/>
              </w:rPr>
              <w:tab/>
              <w:t>name;</w:t>
            </w:r>
          </w:p>
          <w:p w14:paraId="740B01B5" w14:textId="4CF78295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level;</w:t>
            </w:r>
          </w:p>
          <w:p w14:paraId="654D7C81" w14:textId="4E597A7A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hp;</w:t>
            </w:r>
          </w:p>
          <w:p w14:paraId="68AE5586" w14:textId="59BC66D2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mp;</w:t>
            </w:r>
          </w:p>
          <w:p w14:paraId="0313EEC5" w14:textId="2BC17197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sp;</w:t>
            </w:r>
          </w:p>
          <w:p w14:paraId="2EBB9D10" w14:textId="372F6587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att;</w:t>
            </w:r>
          </w:p>
          <w:p w14:paraId="6E8529B5" w14:textId="3056C44F" w:rsidR="00C56AFE" w:rsidRPr="008C6C45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float </w:t>
            </w:r>
            <w:r w:rsidRPr="008C6C45">
              <w:rPr>
                <w:rFonts w:asciiTheme="minorHAnsi" w:eastAsiaTheme="minorHAnsi"/>
                <w:strike/>
                <w:szCs w:val="20"/>
              </w:rPr>
              <w:t>speed;</w:t>
            </w:r>
          </w:p>
          <w:p w14:paraId="64F5C6AC" w14:textId="43D3A8A0" w:rsidR="00A74D08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  <w:t xml:space="preserve"> </w:t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int </w:t>
            </w:r>
            <w:r w:rsidRPr="008C6C45">
              <w:rPr>
                <w:rFonts w:asciiTheme="minorHAnsi" w:eastAsiaTheme="minorHAnsi"/>
                <w:strike/>
                <w:szCs w:val="20"/>
              </w:rPr>
              <w:t>exp;</w:t>
            </w:r>
          </w:p>
          <w:p w14:paraId="2A547BE2" w14:textId="77777777" w:rsidR="00C56AFE" w:rsidRPr="008C6C45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 xml:space="preserve">STANCE </w:t>
            </w:r>
            <w:r w:rsidRPr="008C6C45">
              <w:rPr>
                <w:rFonts w:asciiTheme="minorHAnsi" w:eastAsiaTheme="minorHAnsi"/>
                <w:strike/>
                <w:szCs w:val="20"/>
              </w:rPr>
              <w:t>stance;</w:t>
            </w:r>
          </w:p>
          <w:p w14:paraId="6EC5838C" w14:textId="29F8CA6F" w:rsidR="00C56AFE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229E80"/>
                <w:szCs w:val="20"/>
              </w:rPr>
              <w:t xml:space="preserve">SKILL_STATE </w:t>
            </w:r>
            <w:r w:rsidRPr="008C6C45">
              <w:rPr>
                <w:rFonts w:asciiTheme="minorHAnsi" w:eastAsiaTheme="minorHAnsi"/>
                <w:strike/>
                <w:szCs w:val="20"/>
              </w:rPr>
              <w:t>skill;</w:t>
            </w:r>
          </w:p>
          <w:p w14:paraId="487AC2AA" w14:textId="7CE9AA3F" w:rsidR="00A74D08" w:rsidRPr="008C6C45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EastAsia" w:hint="eastAsia"/>
                <w:strike/>
                <w:szCs w:val="20"/>
              </w:rPr>
              <w:t xml:space="preserve">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 xml:space="preserve">            </w:t>
            </w:r>
            <w:r w:rsidRPr="008C6C45">
              <w:rPr>
                <w:rFonts w:asciiTheme="minorHAnsi" w:eastAsiaTheme="minorEastAsia"/>
                <w:strike/>
                <w:color w:val="229E80"/>
                <w:szCs w:val="20"/>
              </w:rPr>
              <w:t xml:space="preserve">DIR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>dir;</w:t>
            </w:r>
          </w:p>
          <w:p w14:paraId="0600B480" w14:textId="77777777" w:rsidR="00C56AFE" w:rsidRPr="008C6C45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8C6C45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trike/>
                <w:szCs w:val="20"/>
              </w:rPr>
            </w:pPr>
            <w:r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lastRenderedPageBreak/>
              <w:t>서버에서 관리하는 클라이언트 객</w:t>
            </w:r>
            <w:r w:rsidR="007B4BD2" w:rsidRPr="008C6C45">
              <w:rPr>
                <w:rFonts w:ascii="맑은 고딕" w:eastAsia="맑은 고딕" w:hAnsi="맑은 고딕" w:cs="맑은 고딕" w:hint="eastAsia"/>
                <w:b/>
                <w:strike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struct </w:t>
            </w:r>
            <w:r w:rsidR="007B4BD2" w:rsidRPr="008C6C45">
              <w:rPr>
                <w:rFonts w:ascii="맑은 고딕" w:eastAsia="맑은 고딕" w:hAnsi="맑은 고딕" w:cs="맑은 고딕" w:hint="eastAsia"/>
                <w:strike/>
                <w:color w:val="229E80"/>
                <w:szCs w:val="20"/>
              </w:rPr>
              <w:t>s</w:t>
            </w:r>
            <w:r w:rsidR="007B4BD2" w:rsidRPr="008C6C45">
              <w:rPr>
                <w:rFonts w:ascii="맑은 고딕" w:eastAsia="맑은 고딕" w:hAnsi="맑은 고딕" w:cs="맑은 고딕"/>
                <w:strike/>
                <w:color w:val="229E80"/>
                <w:szCs w:val="20"/>
              </w:rPr>
              <w:t>ocket_info</w:t>
            </w:r>
          </w:p>
          <w:p w14:paraId="3FA08293" w14:textId="77777777" w:rsidR="008555F0" w:rsidRPr="008C6C45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{</w:t>
            </w:r>
          </w:p>
          <w:p w14:paraId="0BBE2403" w14:textId="6C6C82A8" w:rsidR="008555F0" w:rsidRPr="008C6C45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Pr="008C6C45">
              <w:rPr>
                <w:rFonts w:asciiTheme="minorHAnsi" w:eastAsiaTheme="minorHAnsi"/>
                <w:strike/>
                <w:color w:val="0070C0"/>
                <w:szCs w:val="20"/>
              </w:rPr>
              <w:t xml:space="preserve">bool </w:t>
            </w:r>
            <w:r w:rsidRPr="008C6C45">
              <w:rPr>
                <w:rFonts w:asciiTheme="minorHAnsi" w:eastAsiaTheme="minorHAnsi"/>
                <w:strike/>
                <w:szCs w:val="20"/>
              </w:rPr>
              <w:t>is_connected;</w:t>
            </w:r>
          </w:p>
          <w:p w14:paraId="19DD5601" w14:textId="6F171E1E" w:rsidR="00A74D08" w:rsidRPr="008C6C45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EastAsia" w:hint="eastAsia"/>
                <w:strike/>
                <w:szCs w:val="20"/>
              </w:rPr>
              <w:t xml:space="preserve">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 xml:space="preserve">            </w:t>
            </w:r>
            <w:r w:rsidRPr="008C6C45">
              <w:rPr>
                <w:rFonts w:asciiTheme="minorHAnsi" w:eastAsiaTheme="minorEastAsia"/>
                <w:strike/>
                <w:color w:val="2E74B5" w:themeColor="accent1" w:themeShade="BF"/>
                <w:szCs w:val="20"/>
              </w:rPr>
              <w:t xml:space="preserve">int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>sock_number;</w:t>
            </w:r>
          </w:p>
          <w:p w14:paraId="18783C11" w14:textId="2CA9B83B" w:rsidR="008555F0" w:rsidRPr="008C6C45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ab/>
            </w:r>
            <w:r w:rsidR="007B4BD2" w:rsidRPr="008C6C45">
              <w:rPr>
                <w:rFonts w:asciiTheme="minorHAnsi" w:eastAsiaTheme="minorHAnsi"/>
                <w:strike/>
                <w:color w:val="229E80"/>
                <w:szCs w:val="20"/>
              </w:rPr>
              <w:t xml:space="preserve">SOCKET </w:t>
            </w:r>
            <w:r w:rsidR="007B4BD2" w:rsidRPr="008C6C45">
              <w:rPr>
                <w:rFonts w:asciiTheme="minorHAnsi" w:eastAsiaTheme="minorHAnsi"/>
                <w:strike/>
                <w:szCs w:val="20"/>
              </w:rPr>
              <w:t>sock</w:t>
            </w:r>
            <w:r w:rsidRPr="008C6C45">
              <w:rPr>
                <w:rFonts w:asciiTheme="minorHAnsi" w:eastAsiaTheme="minorHAnsi"/>
                <w:strike/>
                <w:szCs w:val="20"/>
              </w:rPr>
              <w:t>;</w:t>
            </w:r>
          </w:p>
          <w:p w14:paraId="060D872E" w14:textId="493F56B5" w:rsidR="007B4BD2" w:rsidRPr="008C6C45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EastAsia" w:hint="eastAsia"/>
                <w:strike/>
                <w:color w:val="229E80"/>
                <w:szCs w:val="20"/>
              </w:rPr>
              <w:t>s</w:t>
            </w:r>
            <w:r w:rsidRPr="008C6C45">
              <w:rPr>
                <w:rFonts w:asciiTheme="minorHAnsi" w:eastAsiaTheme="minorEastAsia"/>
                <w:strike/>
                <w:color w:val="229E80"/>
                <w:szCs w:val="20"/>
              </w:rPr>
              <w:t xml:space="preserve">v_recv 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>recv_packet;</w:t>
            </w:r>
          </w:p>
          <w:p w14:paraId="4072790E" w14:textId="1DEE368C" w:rsidR="007B4BD2" w:rsidRPr="008C6C45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trike/>
                <w:szCs w:val="20"/>
              </w:rPr>
            </w:pPr>
            <w:r w:rsidRPr="008C6C45">
              <w:rPr>
                <w:rFonts w:asciiTheme="minorHAnsi" w:eastAsiaTheme="minorEastAsia" w:hint="eastAsia"/>
                <w:strike/>
                <w:color w:val="229E80"/>
                <w:szCs w:val="20"/>
              </w:rPr>
              <w:t>s</w:t>
            </w:r>
            <w:r w:rsidRPr="008C6C45">
              <w:rPr>
                <w:rFonts w:asciiTheme="minorHAnsi" w:eastAsiaTheme="minorEastAsia"/>
                <w:strike/>
                <w:color w:val="229E80"/>
                <w:szCs w:val="20"/>
              </w:rPr>
              <w:t xml:space="preserve">v_send </w:t>
            </w:r>
            <w:r w:rsidRPr="008C6C45">
              <w:rPr>
                <w:rFonts w:asciiTheme="minorHAnsi" w:eastAsiaTheme="minorEastAsia"/>
                <w:strike/>
                <w:szCs w:val="20"/>
              </w:rPr>
              <w:t>send_packet;</w:t>
            </w:r>
          </w:p>
          <w:p w14:paraId="57A51BC3" w14:textId="77777777" w:rsidR="008555F0" w:rsidRPr="008C6C45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trike/>
                <w:szCs w:val="20"/>
              </w:rPr>
            </w:pPr>
            <w:r w:rsidRPr="008C6C45">
              <w:rPr>
                <w:rFonts w:asciiTheme="minorHAnsi" w:eastAsiaTheme="minorHAnsi"/>
                <w:strike/>
                <w:szCs w:val="20"/>
              </w:rPr>
              <w:t>};</w:t>
            </w:r>
          </w:p>
        </w:tc>
      </w:tr>
    </w:tbl>
    <w:p w14:paraId="09A2B207" w14:textId="1CC75D8C" w:rsidR="004057F8" w:rsidRDefault="004057F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275C977B" w14:textId="77777777" w:rsidR="004057F8" w:rsidRDefault="004057F8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381E3F35" w14:textId="71485A96" w:rsidR="004057F8" w:rsidRDefault="004057F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354B5B9" wp14:editId="60F18451">
            <wp:simplePos x="0" y="0"/>
            <wp:positionH relativeFrom="column">
              <wp:posOffset>-461176</wp:posOffset>
            </wp:positionH>
            <wp:positionV relativeFrom="paragraph">
              <wp:posOffset>47707</wp:posOffset>
            </wp:positionV>
            <wp:extent cx="1979875" cy="2741866"/>
            <wp:effectExtent l="0" t="0" r="1905" b="1905"/>
            <wp:wrapThrough wrapText="bothSides">
              <wp:wrapPolygon edited="0">
                <wp:start x="0" y="0"/>
                <wp:lineTo x="0" y="21465"/>
                <wp:lineTo x="21413" y="21465"/>
                <wp:lineTo x="21413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5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C57F" w14:textId="01D908B5" w:rsidR="004057F8" w:rsidRDefault="00D44C5D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2FB575" wp14:editId="41024B50">
                <wp:simplePos x="0" y="0"/>
                <wp:positionH relativeFrom="column">
                  <wp:posOffset>4261374</wp:posOffset>
                </wp:positionH>
                <wp:positionV relativeFrom="paragraph">
                  <wp:posOffset>6089319</wp:posOffset>
                </wp:positionV>
                <wp:extent cx="1963420" cy="1404620"/>
                <wp:effectExtent l="0" t="0" r="0" b="0"/>
                <wp:wrapSquare wrapText="bothSides"/>
                <wp:docPr id="1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3113A" w14:textId="70D26744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플레이어 스킬 이팩트 생성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FB575" id="_x0000_s1030" type="#_x0000_t202" style="position:absolute;margin-left:335.55pt;margin-top:479.45pt;width:154.6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" stroked="f">
                <v:textbox style="mso-fit-shape-to-text:t">
                  <w:txbxContent>
                    <w:p w14:paraId="3E23113A" w14:textId="70D26744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플레이어 스킬 이팩트 생성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F535568" wp14:editId="64EF4DC3">
                <wp:simplePos x="0" y="0"/>
                <wp:positionH relativeFrom="column">
                  <wp:posOffset>1471406</wp:posOffset>
                </wp:positionH>
                <wp:positionV relativeFrom="paragraph">
                  <wp:posOffset>6088850</wp:posOffset>
                </wp:positionV>
                <wp:extent cx="2059305" cy="1404620"/>
                <wp:effectExtent l="0" t="0" r="0" b="0"/>
                <wp:wrapSquare wrapText="bothSides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024C6" w14:textId="6F76A9DB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플레이어 애니메이션 상태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35568" id="_x0000_s1031" type="#_x0000_t202" style="position:absolute;margin-left:115.85pt;margin-top:479.45pt;width:162.1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" stroked="f">
                <v:textbox style="mso-fit-shape-to-text:t">
                  <w:txbxContent>
                    <w:p w14:paraId="68E024C6" w14:textId="6F76A9DB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플레이어 애니메이션 상태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354F36F" wp14:editId="48E7632C">
                <wp:simplePos x="0" y="0"/>
                <wp:positionH relativeFrom="column">
                  <wp:posOffset>-787648</wp:posOffset>
                </wp:positionH>
                <wp:positionV relativeFrom="paragraph">
                  <wp:posOffset>6089015</wp:posOffset>
                </wp:positionV>
                <wp:extent cx="2059305" cy="1404620"/>
                <wp:effectExtent l="0" t="0" r="0" b="0"/>
                <wp:wrapSquare wrapText="bothSides"/>
                <wp:docPr id="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E22E8" w14:textId="3CADDE1E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플레이어 이동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54F36F" id="_x0000_s1032" type="#_x0000_t202" style="position:absolute;margin-left:-62pt;margin-top:479.45pt;width:162.1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" stroked="f">
                <v:textbox style="mso-fit-shape-to-text:t">
                  <w:txbxContent>
                    <w:p w14:paraId="515E22E8" w14:textId="3CADDE1E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플레이어 이동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5A55696" wp14:editId="1A27458B">
                <wp:simplePos x="0" y="0"/>
                <wp:positionH relativeFrom="column">
                  <wp:posOffset>4372803</wp:posOffset>
                </wp:positionH>
                <wp:positionV relativeFrom="paragraph">
                  <wp:posOffset>2455545</wp:posOffset>
                </wp:positionV>
                <wp:extent cx="1997710" cy="1404620"/>
                <wp:effectExtent l="0" t="0" r="2540" b="0"/>
                <wp:wrapSquare wrapText="bothSides"/>
                <wp:docPr id="1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77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CDCE8" w14:textId="50B4F96C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유저 종료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A55696" id="_x0000_s1033" type="#_x0000_t202" style="position:absolute;margin-left:344.3pt;margin-top:193.35pt;width:157.3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" stroked="f">
                <v:textbox style="mso-fit-shape-to-text:t">
                  <w:txbxContent>
                    <w:p w14:paraId="27BCDCE8" w14:textId="50B4F96C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유저 종료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1DEC798" wp14:editId="47DE1A18">
                <wp:simplePos x="0" y="0"/>
                <wp:positionH relativeFrom="column">
                  <wp:posOffset>1753235</wp:posOffset>
                </wp:positionH>
                <wp:positionV relativeFrom="paragraph">
                  <wp:posOffset>2458720</wp:posOffset>
                </wp:positionV>
                <wp:extent cx="2360930" cy="1404620"/>
                <wp:effectExtent l="0" t="0" r="3810" b="0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6880D" w14:textId="231DED75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/>
                                <w:color w:val="FF0000"/>
                                <w:sz w:val="20"/>
                                <w:szCs w:val="22"/>
                              </w:rPr>
                              <w:t>NPC</w:t>
                            </w: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나 유저가 씬으로 접속하는 알림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DEC798" id="_x0000_s1034" type="#_x0000_t202" style="position:absolute;margin-left:138.05pt;margin-top:193.6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" stroked="f">
                <v:textbox style="mso-fit-shape-to-text:t">
                  <w:txbxContent>
                    <w:p w14:paraId="6C96880D" w14:textId="231DED75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/>
                          <w:color w:val="FF0000"/>
                          <w:sz w:val="20"/>
                          <w:szCs w:val="22"/>
                        </w:rPr>
                        <w:t>NPC</w:t>
                      </w: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나 유저가 씬으로 접속하는 알림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8B066D3" wp14:editId="4B2893CF">
                <wp:simplePos x="0" y="0"/>
                <wp:positionH relativeFrom="column">
                  <wp:posOffset>-713602</wp:posOffset>
                </wp:positionH>
                <wp:positionV relativeFrom="paragraph">
                  <wp:posOffset>2456677</wp:posOffset>
                </wp:positionV>
                <wp:extent cx="2360930" cy="1404620"/>
                <wp:effectExtent l="0" t="0" r="3810" b="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9AAC5" w14:textId="24ABDF30" w:rsidR="004F1BC2" w:rsidRPr="00D44C5D" w:rsidRDefault="004F1BC2">
                            <w:pPr>
                              <w:rPr>
                                <w:rFonts w:ascii="netmarble Medium" w:eastAsia="netmarble Medium" w:hAnsi="netmarble Medium"/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접속한 유저를 확인하고</w:t>
                            </w:r>
                          </w:p>
                          <w:p w14:paraId="709E05A8" w14:textId="41E482FF" w:rsidR="004F1BC2" w:rsidRPr="00D44C5D" w:rsidRDefault="004F1BC2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D44C5D"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유저 정보를 클라이언트로 전달하는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066D3" id="_x0000_s1035" type="#_x0000_t202" style="position:absolute;margin-left:-56.2pt;margin-top:193.4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" stroked="f">
                <v:textbox style="mso-fit-shape-to-text:t">
                  <w:txbxContent>
                    <w:p w14:paraId="4D39AAC5" w14:textId="24ABDF30" w:rsidR="004F1BC2" w:rsidRPr="00D44C5D" w:rsidRDefault="004F1BC2">
                      <w:pPr>
                        <w:rPr>
                          <w:rFonts w:ascii="netmarble Medium" w:eastAsia="netmarble Medium" w:hAnsi="netmarble Medium"/>
                          <w:color w:val="FF0000"/>
                          <w:sz w:val="20"/>
                          <w:szCs w:val="22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접속한 유저를 확인하고</w:t>
                      </w:r>
                    </w:p>
                    <w:p w14:paraId="709E05A8" w14:textId="41E482FF" w:rsidR="004F1BC2" w:rsidRPr="00D44C5D" w:rsidRDefault="004F1BC2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 w:rsidRPr="00D44C5D"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유저 정보를 클라이언트로 전달하는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C2F">
        <w:rPr>
          <w:noProof/>
        </w:rPr>
        <w:drawing>
          <wp:anchor distT="0" distB="0" distL="114300" distR="114300" simplePos="0" relativeHeight="251680768" behindDoc="0" locked="0" layoutInCell="1" allowOverlap="1" wp14:anchorId="140AA6B5" wp14:editId="1129DA8F">
            <wp:simplePos x="0" y="0"/>
            <wp:positionH relativeFrom="column">
              <wp:posOffset>4260215</wp:posOffset>
            </wp:positionH>
            <wp:positionV relativeFrom="paragraph">
              <wp:posOffset>4423051</wp:posOffset>
            </wp:positionV>
            <wp:extent cx="2226365" cy="1557169"/>
            <wp:effectExtent l="0" t="0" r="2540" b="5080"/>
            <wp:wrapThrough wrapText="bothSides">
              <wp:wrapPolygon edited="0">
                <wp:start x="0" y="0"/>
                <wp:lineTo x="0" y="21406"/>
                <wp:lineTo x="21440" y="21406"/>
                <wp:lineTo x="21440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65" cy="155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>
        <w:rPr>
          <w:noProof/>
        </w:rPr>
        <w:drawing>
          <wp:anchor distT="0" distB="0" distL="114300" distR="114300" simplePos="0" relativeHeight="251679744" behindDoc="0" locked="0" layoutInCell="1" allowOverlap="1" wp14:anchorId="2A89C429" wp14:editId="462E8F37">
            <wp:simplePos x="0" y="0"/>
            <wp:positionH relativeFrom="column">
              <wp:posOffset>1518285</wp:posOffset>
            </wp:positionH>
            <wp:positionV relativeFrom="paragraph">
              <wp:posOffset>4419600</wp:posOffset>
            </wp:positionV>
            <wp:extent cx="2579370" cy="1572895"/>
            <wp:effectExtent l="0" t="0" r="0" b="8255"/>
            <wp:wrapThrough wrapText="bothSides">
              <wp:wrapPolygon edited="0">
                <wp:start x="0" y="0"/>
                <wp:lineTo x="0" y="21452"/>
                <wp:lineTo x="21377" y="21452"/>
                <wp:lineTo x="21377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>
        <w:rPr>
          <w:noProof/>
        </w:rPr>
        <w:drawing>
          <wp:anchor distT="0" distB="0" distL="114300" distR="114300" simplePos="0" relativeHeight="251676672" behindDoc="0" locked="0" layoutInCell="1" allowOverlap="1" wp14:anchorId="3B994BF0" wp14:editId="274F969D">
            <wp:simplePos x="0" y="0"/>
            <wp:positionH relativeFrom="column">
              <wp:posOffset>-715645</wp:posOffset>
            </wp:positionH>
            <wp:positionV relativeFrom="paragraph">
              <wp:posOffset>4427220</wp:posOffset>
            </wp:positionV>
            <wp:extent cx="2051050" cy="1565275"/>
            <wp:effectExtent l="0" t="0" r="6350" b="0"/>
            <wp:wrapThrough wrapText="bothSides">
              <wp:wrapPolygon edited="0">
                <wp:start x="0" y="0"/>
                <wp:lineTo x="0" y="21293"/>
                <wp:lineTo x="21466" y="21293"/>
                <wp:lineTo x="21466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F8">
        <w:rPr>
          <w:noProof/>
        </w:rPr>
        <w:drawing>
          <wp:anchor distT="0" distB="0" distL="114300" distR="114300" simplePos="0" relativeHeight="251678720" behindDoc="0" locked="0" layoutInCell="1" allowOverlap="1" wp14:anchorId="29018DF7" wp14:editId="70075C6A">
            <wp:simplePos x="0" y="0"/>
            <wp:positionH relativeFrom="column">
              <wp:posOffset>4372472</wp:posOffset>
            </wp:positionH>
            <wp:positionV relativeFrom="paragraph">
              <wp:posOffset>1008601</wp:posOffset>
            </wp:positionV>
            <wp:extent cx="1886585" cy="1350645"/>
            <wp:effectExtent l="0" t="0" r="0" b="1905"/>
            <wp:wrapThrough wrapText="bothSides">
              <wp:wrapPolygon edited="0">
                <wp:start x="0" y="0"/>
                <wp:lineTo x="0" y="21326"/>
                <wp:lineTo x="21375" y="21326"/>
                <wp:lineTo x="21375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F8">
        <w:rPr>
          <w:noProof/>
        </w:rPr>
        <w:drawing>
          <wp:anchor distT="0" distB="0" distL="114300" distR="114300" simplePos="0" relativeHeight="251677696" behindDoc="0" locked="0" layoutInCell="1" allowOverlap="1" wp14:anchorId="10FF7C5B" wp14:editId="564B6D3B">
            <wp:simplePos x="0" y="0"/>
            <wp:positionH relativeFrom="column">
              <wp:posOffset>1820545</wp:posOffset>
            </wp:positionH>
            <wp:positionV relativeFrom="paragraph">
              <wp:posOffset>438150</wp:posOffset>
            </wp:positionV>
            <wp:extent cx="2305685" cy="1922145"/>
            <wp:effectExtent l="0" t="0" r="0" b="1905"/>
            <wp:wrapThrough wrapText="bothSides">
              <wp:wrapPolygon edited="0">
                <wp:start x="0" y="0"/>
                <wp:lineTo x="0" y="21407"/>
                <wp:lineTo x="21416" y="21407"/>
                <wp:lineTo x="21416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F8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04B2307F" w14:textId="13AF5523" w:rsidR="00031C2F" w:rsidRDefault="00D44C5D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861E972" wp14:editId="31F1FFAD">
                <wp:simplePos x="0" y="0"/>
                <wp:positionH relativeFrom="column">
                  <wp:posOffset>4468412</wp:posOffset>
                </wp:positionH>
                <wp:positionV relativeFrom="paragraph">
                  <wp:posOffset>6523824</wp:posOffset>
                </wp:positionV>
                <wp:extent cx="1963420" cy="1404620"/>
                <wp:effectExtent l="0" t="0" r="0" b="0"/>
                <wp:wrapSquare wrapText="bothSides"/>
                <wp:docPr id="2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55305" w14:textId="3398548F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플레이어 피격 이팩트 생성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1E972" id="_x0000_s1036" type="#_x0000_t202" style="position:absolute;margin-left:351.85pt;margin-top:513.7pt;width:154.6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" stroked="f">
                <v:textbox style="mso-fit-shape-to-text:t">
                  <w:txbxContent>
                    <w:p w14:paraId="7E555305" w14:textId="3398548F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플레이어 피격 이팩트 생성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8FA67AB" wp14:editId="129B46CD">
                <wp:simplePos x="0" y="0"/>
                <wp:positionH relativeFrom="column">
                  <wp:posOffset>1773169</wp:posOffset>
                </wp:positionH>
                <wp:positionV relativeFrom="paragraph">
                  <wp:posOffset>6559550</wp:posOffset>
                </wp:positionV>
                <wp:extent cx="1963420" cy="1404620"/>
                <wp:effectExtent l="0" t="0" r="0" b="0"/>
                <wp:wrapSquare wrapText="bothSides"/>
                <wp:docPr id="2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3E45" w14:textId="1BC10DDB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데미지 폰트 이팩트 생성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A67AB" id="_x0000_s1037" type="#_x0000_t202" style="position:absolute;margin-left:139.6pt;margin-top:516.5pt;width:154.6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" stroked="f">
                <v:textbox style="mso-fit-shape-to-text:t">
                  <w:txbxContent>
                    <w:p w14:paraId="564C3E45" w14:textId="1BC10DDB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데미지 폰트 이팩트 생성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EEBF598" wp14:editId="0DDC2F6C">
                <wp:simplePos x="0" y="0"/>
                <wp:positionH relativeFrom="column">
                  <wp:posOffset>-747257</wp:posOffset>
                </wp:positionH>
                <wp:positionV relativeFrom="paragraph">
                  <wp:posOffset>6561537</wp:posOffset>
                </wp:positionV>
                <wp:extent cx="1963420" cy="1404620"/>
                <wp:effectExtent l="0" t="0" r="0" b="0"/>
                <wp:wrapSquare wrapText="bothSides"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87045" w14:textId="06387A2E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플레이어 씬 전환 알림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EBF598" id="_x0000_s1038" type="#_x0000_t202" style="position:absolute;margin-left:-58.85pt;margin-top:516.65pt;width:154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" stroked="f">
                <v:textbox style="mso-fit-shape-to-text:t">
                  <w:txbxContent>
                    <w:p w14:paraId="14D87045" w14:textId="06387A2E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플레이어 씬 전환 알림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89AB23D" wp14:editId="0F0F6975">
                <wp:simplePos x="0" y="0"/>
                <wp:positionH relativeFrom="column">
                  <wp:posOffset>2902254</wp:posOffset>
                </wp:positionH>
                <wp:positionV relativeFrom="paragraph">
                  <wp:posOffset>3219616</wp:posOffset>
                </wp:positionV>
                <wp:extent cx="1963420" cy="1404620"/>
                <wp:effectExtent l="0" t="0" r="0" b="0"/>
                <wp:wrapSquare wrapText="bothSides"/>
                <wp:docPr id="19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CCF5" w14:textId="347558B2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서버에 존재하는 몬스터 정보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9AB23D" id="_x0000_s1039" type="#_x0000_t202" style="position:absolute;margin-left:228.5pt;margin-top:253.5pt;width:154.6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" stroked="f">
                <v:textbox style="mso-fit-shape-to-text:t">
                  <w:txbxContent>
                    <w:p w14:paraId="07B6CCF5" w14:textId="347558B2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서버에 존재하는 몬스터 정보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DCAC768" wp14:editId="2BF3C6D1">
                <wp:simplePos x="0" y="0"/>
                <wp:positionH relativeFrom="column">
                  <wp:posOffset>-564156</wp:posOffset>
                </wp:positionH>
                <wp:positionV relativeFrom="paragraph">
                  <wp:posOffset>3209925</wp:posOffset>
                </wp:positionV>
                <wp:extent cx="1963420" cy="1404620"/>
                <wp:effectExtent l="0" t="0" r="0" b="0"/>
                <wp:wrapSquare wrapText="bothSides"/>
                <wp:docPr id="1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18E5D" w14:textId="629910DC" w:rsidR="004F1BC2" w:rsidRPr="00D44C5D" w:rsidRDefault="004F1BC2" w:rsidP="00D44C5D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몬스터 생성 정보 패킷.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AC768" id="_x0000_s1040" type="#_x0000_t202" style="position:absolute;margin-left:-44.4pt;margin-top:252.75pt;width:154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" stroked="f">
                <v:textbox style="mso-fit-shape-to-text:t">
                  <w:txbxContent>
                    <w:p w14:paraId="2DA18E5D" w14:textId="629910DC" w:rsidR="004F1BC2" w:rsidRPr="00D44C5D" w:rsidRDefault="004F1BC2" w:rsidP="00D44C5D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몬스터 생성 정보 패킷.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C2F" w:rsidRPr="00D44C5D">
        <w:rPr>
          <w:noProof/>
          <w:highlight w:val="yellow"/>
        </w:rPr>
        <w:drawing>
          <wp:anchor distT="0" distB="0" distL="114300" distR="114300" simplePos="0" relativeHeight="251685888" behindDoc="0" locked="0" layoutInCell="1" allowOverlap="1" wp14:anchorId="6999C886" wp14:editId="4D0A6AD5">
            <wp:simplePos x="0" y="0"/>
            <wp:positionH relativeFrom="column">
              <wp:posOffset>4468495</wp:posOffset>
            </wp:positionH>
            <wp:positionV relativeFrom="paragraph">
              <wp:posOffset>4977130</wp:posOffset>
            </wp:positionV>
            <wp:extent cx="2329180" cy="1522730"/>
            <wp:effectExtent l="0" t="0" r="0" b="1270"/>
            <wp:wrapThrough wrapText="bothSides">
              <wp:wrapPolygon edited="0">
                <wp:start x="0" y="0"/>
                <wp:lineTo x="0" y="21348"/>
                <wp:lineTo x="21376" y="21348"/>
                <wp:lineTo x="21376" y="0"/>
                <wp:lineTo x="0" y="0"/>
              </wp:wrapPolygon>
            </wp:wrapThrough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 w:rsidRPr="00D44C5D">
        <w:rPr>
          <w:noProof/>
          <w:highlight w:val="yellow"/>
        </w:rPr>
        <w:drawing>
          <wp:anchor distT="0" distB="0" distL="114300" distR="114300" simplePos="0" relativeHeight="251684864" behindDoc="0" locked="0" layoutInCell="1" allowOverlap="1" wp14:anchorId="5BC14305" wp14:editId="6113788E">
            <wp:simplePos x="0" y="0"/>
            <wp:positionH relativeFrom="column">
              <wp:posOffset>1772644</wp:posOffset>
            </wp:positionH>
            <wp:positionV relativeFrom="paragraph">
              <wp:posOffset>4812030</wp:posOffset>
            </wp:positionV>
            <wp:extent cx="2607945" cy="1708150"/>
            <wp:effectExtent l="0" t="0" r="1905" b="6350"/>
            <wp:wrapThrough wrapText="bothSides">
              <wp:wrapPolygon edited="0">
                <wp:start x="0" y="0"/>
                <wp:lineTo x="0" y="21439"/>
                <wp:lineTo x="21458" y="21439"/>
                <wp:lineTo x="21458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 w:rsidRPr="00D44C5D">
        <w:rPr>
          <w:noProof/>
          <w:highlight w:val="yellow"/>
        </w:rPr>
        <w:drawing>
          <wp:anchor distT="0" distB="0" distL="114300" distR="114300" simplePos="0" relativeHeight="251681792" behindDoc="0" locked="0" layoutInCell="1" allowOverlap="1" wp14:anchorId="6989A4DF" wp14:editId="06224BA0">
            <wp:simplePos x="0" y="0"/>
            <wp:positionH relativeFrom="column">
              <wp:posOffset>-750570</wp:posOffset>
            </wp:positionH>
            <wp:positionV relativeFrom="paragraph">
              <wp:posOffset>4817110</wp:posOffset>
            </wp:positionV>
            <wp:extent cx="2425148" cy="1705762"/>
            <wp:effectExtent l="0" t="0" r="0" b="8890"/>
            <wp:wrapThrough wrapText="bothSides">
              <wp:wrapPolygon edited="0">
                <wp:start x="0" y="0"/>
                <wp:lineTo x="0" y="21471"/>
                <wp:lineTo x="21379" y="21471"/>
                <wp:lineTo x="21379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705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 w:rsidRPr="00D44C5D">
        <w:rPr>
          <w:noProof/>
          <w:highlight w:val="yellow"/>
        </w:rPr>
        <w:drawing>
          <wp:anchor distT="0" distB="0" distL="114300" distR="114300" simplePos="0" relativeHeight="251683840" behindDoc="0" locked="0" layoutInCell="1" allowOverlap="1" wp14:anchorId="093D846F" wp14:editId="75BEE631">
            <wp:simplePos x="0" y="0"/>
            <wp:positionH relativeFrom="column">
              <wp:posOffset>2902226</wp:posOffset>
            </wp:positionH>
            <wp:positionV relativeFrom="paragraph">
              <wp:posOffset>599504</wp:posOffset>
            </wp:positionV>
            <wp:extent cx="3387256" cy="2592714"/>
            <wp:effectExtent l="0" t="0" r="3810" b="0"/>
            <wp:wrapThrough wrapText="bothSides">
              <wp:wrapPolygon edited="0">
                <wp:start x="0" y="0"/>
                <wp:lineTo x="0" y="21425"/>
                <wp:lineTo x="21503" y="21425"/>
                <wp:lineTo x="21503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2592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 w:rsidRPr="00D44C5D">
        <w:rPr>
          <w:noProof/>
          <w:highlight w:val="yellow"/>
        </w:rPr>
        <w:drawing>
          <wp:anchor distT="0" distB="0" distL="114300" distR="114300" simplePos="0" relativeHeight="251682816" behindDoc="0" locked="0" layoutInCell="1" allowOverlap="1" wp14:anchorId="38529AB3" wp14:editId="389D28BD">
            <wp:simplePos x="0" y="0"/>
            <wp:positionH relativeFrom="column">
              <wp:posOffset>-565647</wp:posOffset>
            </wp:positionH>
            <wp:positionV relativeFrom="paragraph">
              <wp:posOffset>414</wp:posOffset>
            </wp:positionV>
            <wp:extent cx="2997200" cy="3188335"/>
            <wp:effectExtent l="0" t="0" r="0" b="0"/>
            <wp:wrapThrough wrapText="bothSides">
              <wp:wrapPolygon edited="0">
                <wp:start x="0" y="0"/>
                <wp:lineTo x="0" y="21424"/>
                <wp:lineTo x="21417" y="21424"/>
                <wp:lineTo x="21417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2F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18D00B42" w14:textId="65117D97" w:rsidR="001308C1" w:rsidRDefault="001308C1">
      <w:pP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</w:pPr>
    </w:p>
    <w:p w14:paraId="060D1CAE" w14:textId="29EFEA9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0226E623" w:rsidR="00C56AFE" w:rsidRPr="004F1BC2" w:rsidRDefault="00C56AFE" w:rsidP="008555F0">
      <w:pPr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</w:pPr>
      <w:r w:rsidRPr="004F1BC2">
        <w:rPr>
          <w:rFonts w:ascii="맑은 고딕" w:eastAsia="맑은 고딕" w:hAnsi="맑은 고딕"/>
          <w:b/>
          <w:bCs/>
          <w:strike/>
          <w:color w:val="2E74B5" w:themeColor="accent1" w:themeShade="BF"/>
          <w:sz w:val="22"/>
          <w:szCs w:val="24"/>
        </w:rPr>
        <w:t xml:space="preserve">enum </w:t>
      </w:r>
      <w:r w:rsidRPr="004F1BC2">
        <w:rPr>
          <w:rFonts w:ascii="맑은 고딕" w:eastAsia="맑은 고딕" w:hAnsi="맑은 고딕"/>
          <w:b/>
          <w:bCs/>
          <w:strike/>
          <w:color w:val="229E80"/>
          <w:sz w:val="22"/>
          <w:szCs w:val="24"/>
        </w:rPr>
        <w:t>STANCE</w:t>
      </w:r>
      <w:r w:rsidR="008555F0" w:rsidRPr="004F1BC2">
        <w:rPr>
          <w:rFonts w:ascii="맑은 고딕" w:eastAsia="맑은 고딕" w:hAnsi="맑은 고딕"/>
          <w:b/>
          <w:bCs/>
          <w:strike/>
          <w:color w:val="229E80"/>
          <w:sz w:val="22"/>
          <w:szCs w:val="24"/>
        </w:rPr>
        <w:t xml:space="preserve"> </w:t>
      </w:r>
      <w:r w:rsidRPr="004F1BC2"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  <w:t>{ IDLE, WALK, RUN, ATTACK, SKILL, HIT, END };</w:t>
      </w:r>
    </w:p>
    <w:p w14:paraId="73D63337" w14:textId="32AF420A" w:rsidR="00C56AFE" w:rsidRPr="004F1BC2" w:rsidRDefault="00C56AFE" w:rsidP="008555F0">
      <w:pPr>
        <w:rPr>
          <w:rFonts w:ascii="맑은 고딕" w:eastAsia="맑은 고딕" w:hAnsi="맑은 고딕"/>
          <w:b/>
          <w:bCs/>
          <w:strike/>
          <w:color w:val="1F4E79" w:themeColor="accent1" w:themeShade="80"/>
          <w:sz w:val="22"/>
          <w:szCs w:val="24"/>
        </w:rPr>
      </w:pPr>
      <w:r w:rsidRPr="004F1BC2">
        <w:rPr>
          <w:rFonts w:ascii="맑은 고딕" w:eastAsia="맑은 고딕" w:hAnsi="맑은 고딕"/>
          <w:b/>
          <w:bCs/>
          <w:strike/>
          <w:color w:val="2E74B5" w:themeColor="accent1" w:themeShade="BF"/>
          <w:sz w:val="22"/>
          <w:szCs w:val="24"/>
        </w:rPr>
        <w:t xml:space="preserve">enum </w:t>
      </w:r>
      <w:r w:rsidRPr="004F1BC2">
        <w:rPr>
          <w:rFonts w:ascii="맑은 고딕" w:eastAsia="맑은 고딕" w:hAnsi="맑은 고딕"/>
          <w:b/>
          <w:bCs/>
          <w:strike/>
          <w:color w:val="229E80"/>
          <w:sz w:val="22"/>
          <w:szCs w:val="24"/>
        </w:rPr>
        <w:t>SKILL_STATE</w:t>
      </w:r>
      <w:r w:rsidR="008555F0" w:rsidRPr="004F1BC2">
        <w:rPr>
          <w:rFonts w:ascii="맑은 고딕" w:eastAsia="맑은 고딕" w:hAnsi="맑은 고딕"/>
          <w:b/>
          <w:bCs/>
          <w:strike/>
          <w:color w:val="229E80"/>
          <w:sz w:val="22"/>
          <w:szCs w:val="24"/>
        </w:rPr>
        <w:t xml:space="preserve"> </w:t>
      </w:r>
      <w:r w:rsidRPr="004F1BC2"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  <w:t>{ SOUL, MOON, MULTI, BASIC, SKILL_END };</w:t>
      </w:r>
      <w:r w:rsidRPr="004F1BC2">
        <w:rPr>
          <w:rFonts w:ascii="맑은 고딕" w:eastAsia="맑은 고딕" w:hAnsi="맑은 고딕"/>
          <w:b/>
          <w:bCs/>
          <w:strike/>
          <w:color w:val="1F4E79" w:themeColor="accent1" w:themeShade="80"/>
          <w:sz w:val="22"/>
          <w:szCs w:val="24"/>
        </w:rPr>
        <w:tab/>
      </w:r>
    </w:p>
    <w:p w14:paraId="0D67FAFB" w14:textId="5C1603B8" w:rsidR="00A74D08" w:rsidRPr="004F1BC2" w:rsidRDefault="00A74D08" w:rsidP="00A74D08">
      <w:pPr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</w:pPr>
      <w:r w:rsidRPr="004F1BC2">
        <w:rPr>
          <w:rFonts w:ascii="맑은 고딕" w:eastAsia="맑은 고딕" w:hAnsi="맑은 고딕"/>
          <w:b/>
          <w:bCs/>
          <w:strike/>
          <w:color w:val="2E74B5" w:themeColor="accent1" w:themeShade="BF"/>
          <w:sz w:val="22"/>
          <w:szCs w:val="24"/>
        </w:rPr>
        <w:t xml:space="preserve">enum </w:t>
      </w:r>
      <w:r w:rsidRPr="004F1BC2">
        <w:rPr>
          <w:rFonts w:ascii="맑은 고딕" w:eastAsia="맑은 고딕" w:hAnsi="맑은 고딕"/>
          <w:b/>
          <w:bCs/>
          <w:strike/>
          <w:color w:val="229E80"/>
          <w:sz w:val="22"/>
          <w:szCs w:val="24"/>
        </w:rPr>
        <w:t xml:space="preserve">DIR </w:t>
      </w:r>
      <w:r w:rsidRPr="004F1BC2"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  <w:t>{ DOWN, LEFT, LEFT_DOWN, LEFT_UP,</w:t>
      </w:r>
    </w:p>
    <w:p w14:paraId="551889DF" w14:textId="63711BA1" w:rsidR="001B73AB" w:rsidRPr="004F1BC2" w:rsidRDefault="00A74D08" w:rsidP="008555F0">
      <w:pPr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</w:pPr>
      <w:r w:rsidRPr="004F1BC2"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  <w:tab/>
      </w:r>
      <w:r w:rsidRPr="004F1BC2">
        <w:rPr>
          <w:rFonts w:ascii="맑은 고딕" w:eastAsia="맑은 고딕" w:hAnsi="맑은 고딕"/>
          <w:b/>
          <w:bCs/>
          <w:strike/>
          <w:color w:val="000000" w:themeColor="text1"/>
          <w:sz w:val="22"/>
          <w:szCs w:val="24"/>
        </w:rPr>
        <w:tab/>
        <w:t>RIGHT, RIGHT_DOWN, RIGHT_UP, UP };</w:t>
      </w:r>
    </w:p>
    <w:p w14:paraId="61EAF21E" w14:textId="05F4EA8A" w:rsidR="00D44C5D" w:rsidRPr="001B73AB" w:rsidRDefault="001B73AB" w:rsidP="008555F0">
      <w:pPr>
        <w:rPr>
          <w:rFonts w:ascii="맑은 고딕" w:eastAsia="맑은 고딕" w:hAnsi="맑은 고딕" w:hint="eastAsia"/>
          <w:b/>
          <w:bCs/>
          <w:strike/>
          <w:color w:val="000000" w:themeColor="text1"/>
          <w:sz w:val="28"/>
          <w:szCs w:val="32"/>
        </w:rPr>
      </w:pPr>
      <w:r>
        <w:rPr>
          <w:rFonts w:ascii="맑은 고딕" w:eastAsia="맑은 고딕" w:hAnsi="맑은 고딕"/>
          <w:b/>
          <w:bCs/>
          <w:strike/>
          <w:color w:val="000000" w:themeColor="text1"/>
          <w:sz w:val="28"/>
          <w:szCs w:val="32"/>
        </w:rPr>
        <w:br w:type="page"/>
      </w:r>
    </w:p>
    <w:p w14:paraId="60394260" w14:textId="4673CC4A" w:rsidR="00C56AFE" w:rsidRDefault="001B73AB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B3A68ED" wp14:editId="6B5171A5">
                <wp:simplePos x="0" y="0"/>
                <wp:positionH relativeFrom="column">
                  <wp:posOffset>2797810</wp:posOffset>
                </wp:positionH>
                <wp:positionV relativeFrom="paragraph">
                  <wp:posOffset>1647825</wp:posOffset>
                </wp:positionV>
                <wp:extent cx="1963420" cy="1404620"/>
                <wp:effectExtent l="0" t="0" r="0" b="0"/>
                <wp:wrapSquare wrapText="bothSides"/>
                <wp:docPr id="2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8F212" w14:textId="2DDA27EF" w:rsidR="004F1BC2" w:rsidRPr="00D44C5D" w:rsidRDefault="004F1BC2" w:rsidP="001B73AB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몬스터 타입과 상태정보.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3A68ED" id="_x0000_s1041" type="#_x0000_t202" style="position:absolute;margin-left:220.3pt;margin-top:129.75pt;width:154.6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" stroked="f">
                <v:textbox style="mso-fit-shape-to-text:t">
                  <w:txbxContent>
                    <w:p w14:paraId="2398F212" w14:textId="2DDA27EF" w:rsidR="004F1BC2" w:rsidRPr="00D44C5D" w:rsidRDefault="004F1BC2" w:rsidP="001B73AB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몬스터 타입과 상태정보.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2225972" wp14:editId="2BEE63F4">
                <wp:simplePos x="0" y="0"/>
                <wp:positionH relativeFrom="column">
                  <wp:posOffset>3242945</wp:posOffset>
                </wp:positionH>
                <wp:positionV relativeFrom="paragraph">
                  <wp:posOffset>4712335</wp:posOffset>
                </wp:positionV>
                <wp:extent cx="1963420" cy="1404620"/>
                <wp:effectExtent l="0" t="0" r="0" b="0"/>
                <wp:wrapSquare wrapText="bothSides"/>
                <wp:docPr id="2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6A3A4" w14:textId="2514BBE2" w:rsidR="004F1BC2" w:rsidRPr="00D44C5D" w:rsidRDefault="004F1BC2" w:rsidP="001B73AB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 xml:space="preserve">서버 </w:t>
                            </w:r>
                            <w:r>
                              <w:rPr>
                                <w:rFonts w:ascii="netmarble Medium" w:eastAsia="netmarble Medium" w:hAnsi="netmarble Medium"/>
                                <w:color w:val="FF0000"/>
                                <w:sz w:val="20"/>
                                <w:szCs w:val="22"/>
                              </w:rPr>
                              <w:t xml:space="preserve">-&gt; </w:t>
                            </w: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클라이언트 패킷 타입.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25972" id="_x0000_s1042" type="#_x0000_t202" style="position:absolute;margin-left:255.35pt;margin-top:371.05pt;width:154.6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" stroked="f">
                <v:textbox style="mso-fit-shape-to-text:t">
                  <w:txbxContent>
                    <w:p w14:paraId="1D36A3A4" w14:textId="2514BBE2" w:rsidR="004F1BC2" w:rsidRPr="00D44C5D" w:rsidRDefault="004F1BC2" w:rsidP="001B73AB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 xml:space="preserve">서버 </w:t>
                      </w:r>
                      <w:r>
                        <w:rPr>
                          <w:rFonts w:ascii="netmarble Medium" w:eastAsia="netmarble Medium" w:hAnsi="netmarble Medium"/>
                          <w:color w:val="FF0000"/>
                          <w:sz w:val="20"/>
                          <w:szCs w:val="22"/>
                        </w:rPr>
                        <w:t xml:space="preserve">-&gt; </w:t>
                      </w: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클라이언트 패킷 타입.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671731A" wp14:editId="1F49CBFA">
                <wp:simplePos x="0" y="0"/>
                <wp:positionH relativeFrom="column">
                  <wp:posOffset>3243580</wp:posOffset>
                </wp:positionH>
                <wp:positionV relativeFrom="paragraph">
                  <wp:posOffset>6813550</wp:posOffset>
                </wp:positionV>
                <wp:extent cx="1963420" cy="1404620"/>
                <wp:effectExtent l="0" t="0" r="0" b="0"/>
                <wp:wrapSquare wrapText="bothSides"/>
                <wp:docPr id="2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C29F5" w14:textId="1EF2FE43" w:rsidR="004F1BC2" w:rsidRPr="00D44C5D" w:rsidRDefault="004F1BC2" w:rsidP="001B73AB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 xml:space="preserve">클라이언트 </w:t>
                            </w:r>
                            <w:r>
                              <w:rPr>
                                <w:rFonts w:ascii="netmarble Medium" w:eastAsia="netmarble Medium" w:hAnsi="netmarble Medium"/>
                                <w:color w:val="FF0000"/>
                                <w:sz w:val="20"/>
                                <w:szCs w:val="22"/>
                              </w:rPr>
                              <w:t xml:space="preserve">-&gt; </w:t>
                            </w: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서버 패킷 타입.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71731A" id="_x0000_s1043" type="#_x0000_t202" style="position:absolute;margin-left:255.4pt;margin-top:536.5pt;width:154.6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" stroked="f">
                <v:textbox style="mso-fit-shape-to-text:t">
                  <w:txbxContent>
                    <w:p w14:paraId="316C29F5" w14:textId="1EF2FE43" w:rsidR="004F1BC2" w:rsidRPr="00D44C5D" w:rsidRDefault="004F1BC2" w:rsidP="001B73AB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 xml:space="preserve">클라이언트 </w:t>
                      </w:r>
                      <w:r>
                        <w:rPr>
                          <w:rFonts w:ascii="netmarble Medium" w:eastAsia="netmarble Medium" w:hAnsi="netmarble Medium"/>
                          <w:color w:val="FF0000"/>
                          <w:sz w:val="20"/>
                          <w:szCs w:val="22"/>
                        </w:rPr>
                        <w:t xml:space="preserve">-&gt; </w:t>
                      </w: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서버 패킷 타입.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4C5D"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  <w:highlight w:val="yellow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02CB01" wp14:editId="3178FD09">
                <wp:simplePos x="0" y="0"/>
                <wp:positionH relativeFrom="column">
                  <wp:posOffset>2755983</wp:posOffset>
                </wp:positionH>
                <wp:positionV relativeFrom="paragraph">
                  <wp:posOffset>72280</wp:posOffset>
                </wp:positionV>
                <wp:extent cx="1963420" cy="1404620"/>
                <wp:effectExtent l="0" t="0" r="0" b="0"/>
                <wp:wrapSquare wrapText="bothSides"/>
                <wp:docPr id="2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028DB" w14:textId="253ABD77" w:rsidR="004F1BC2" w:rsidRPr="00D44C5D" w:rsidRDefault="004F1BC2" w:rsidP="001B73AB">
                            <w:pP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netmarble Medium" w:eastAsia="netmarble Medium" w:hAnsi="netmarble Medium" w:hint="eastAsia"/>
                                <w:color w:val="FF0000"/>
                                <w:sz w:val="20"/>
                                <w:szCs w:val="22"/>
                              </w:rPr>
                              <w:t>버퍼 사이즈 및 윈도우 크기.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02CB01" id="_x0000_s1044" type="#_x0000_t202" style="position:absolute;margin-left:217pt;margin-top:5.7pt;width:154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" stroked="f">
                <v:textbox style="mso-fit-shape-to-text:t">
                  <w:txbxContent>
                    <w:p w14:paraId="18C028DB" w14:textId="253ABD77" w:rsidR="004F1BC2" w:rsidRPr="00D44C5D" w:rsidRDefault="004F1BC2" w:rsidP="001B73AB">
                      <w:pP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rFonts w:ascii="netmarble Medium" w:eastAsia="netmarble Medium" w:hAnsi="netmarble Medium" w:hint="eastAsia"/>
                          <w:color w:val="FF0000"/>
                          <w:sz w:val="20"/>
                          <w:szCs w:val="22"/>
                        </w:rPr>
                        <w:t>버퍼 사이즈 및 윈도우 크기.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206A47D" wp14:editId="4DDDCBBC">
            <wp:simplePos x="0" y="0"/>
            <wp:positionH relativeFrom="column">
              <wp:posOffset>-644525</wp:posOffset>
            </wp:positionH>
            <wp:positionV relativeFrom="paragraph">
              <wp:posOffset>4714709</wp:posOffset>
            </wp:positionV>
            <wp:extent cx="3815715" cy="3148330"/>
            <wp:effectExtent l="0" t="0" r="0" b="0"/>
            <wp:wrapThrough wrapText="bothSides">
              <wp:wrapPolygon edited="0">
                <wp:start x="0" y="0"/>
                <wp:lineTo x="0" y="21434"/>
                <wp:lineTo x="21460" y="21434"/>
                <wp:lineTo x="21460" y="0"/>
                <wp:lineTo x="0" y="0"/>
              </wp:wrapPolygon>
            </wp:wrapThrough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40EAE7E" wp14:editId="64814FE2">
            <wp:simplePos x="0" y="0"/>
            <wp:positionH relativeFrom="column">
              <wp:posOffset>-643890</wp:posOffset>
            </wp:positionH>
            <wp:positionV relativeFrom="paragraph">
              <wp:posOffset>1622286</wp:posOffset>
            </wp:positionV>
            <wp:extent cx="3355340" cy="2985770"/>
            <wp:effectExtent l="0" t="0" r="0" b="5080"/>
            <wp:wrapThrough wrapText="bothSides">
              <wp:wrapPolygon edited="0">
                <wp:start x="0" y="0"/>
                <wp:lineTo x="0" y="21499"/>
                <wp:lineTo x="21461" y="21499"/>
                <wp:lineTo x="21461" y="0"/>
                <wp:lineTo x="0" y="0"/>
              </wp:wrapPolygon>
            </wp:wrapThrough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1BFF6" wp14:editId="29D87586">
            <wp:simplePos x="0" y="0"/>
            <wp:positionH relativeFrom="column">
              <wp:posOffset>-643255</wp:posOffset>
            </wp:positionH>
            <wp:positionV relativeFrom="paragraph">
              <wp:posOffset>68359</wp:posOffset>
            </wp:positionV>
            <wp:extent cx="3355340" cy="1267460"/>
            <wp:effectExtent l="0" t="0" r="0" b="8890"/>
            <wp:wrapThrough wrapText="bothSides">
              <wp:wrapPolygon edited="0">
                <wp:start x="0" y="0"/>
                <wp:lineTo x="0" y="21427"/>
                <wp:lineTo x="21461" y="21427"/>
                <wp:lineTo x="21461" y="0"/>
                <wp:lineTo x="0" y="0"/>
              </wp:wrapPolygon>
            </wp:wrapThrough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Pr="001B73AB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000000" w:themeColor="text1"/>
          <w:sz w:val="20"/>
          <w:szCs w:val="22"/>
        </w:rPr>
      </w:pPr>
      <w:r w:rsidRPr="001B73AB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void </w:t>
      </w:r>
      <w:r w:rsidRPr="001B73AB">
        <w:rPr>
          <w:rFonts w:ascii="맑은 고딕" w:eastAsia="맑은 고딕" w:hAnsi="맑은 고딕"/>
          <w:b/>
          <w:bCs/>
          <w:strike/>
          <w:color w:val="000000" w:themeColor="text1"/>
          <w:sz w:val="20"/>
          <w:szCs w:val="22"/>
        </w:rPr>
        <w:t>ReadyServer()</w:t>
      </w:r>
    </w:p>
    <w:p w14:paraId="0CA91723" w14:textId="2044FCB3" w:rsidR="009D7F40" w:rsidRPr="001B73AB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000000" w:themeColor="text1"/>
          <w:sz w:val="20"/>
          <w:szCs w:val="22"/>
        </w:rPr>
      </w:pPr>
      <w:r w:rsidRPr="001B73AB">
        <w:rPr>
          <w:rFonts w:ascii="맑은 고딕" w:eastAsia="맑은 고딕" w:hAnsi="맑은 고딕" w:hint="eastAsia"/>
          <w:b/>
          <w:bCs/>
          <w:strike/>
          <w:color w:val="000000" w:themeColor="text1"/>
          <w:sz w:val="20"/>
          <w:szCs w:val="22"/>
        </w:rPr>
        <w:t xml:space="preserve">소켓 생성 </w:t>
      </w:r>
      <w:r w:rsidRPr="001B73AB">
        <w:rPr>
          <w:rFonts w:ascii="맑은 고딕" w:eastAsia="맑은 고딕" w:hAnsi="맑은 고딕"/>
          <w:b/>
          <w:bCs/>
          <w:strike/>
          <w:color w:val="000000" w:themeColor="text1"/>
          <w:sz w:val="20"/>
          <w:szCs w:val="22"/>
        </w:rPr>
        <w:t xml:space="preserve">/ </w:t>
      </w:r>
      <w:r w:rsidRPr="001B73AB">
        <w:rPr>
          <w:rFonts w:ascii="맑은 고딕" w:eastAsia="맑은 고딕" w:hAnsi="맑은 고딕" w:hint="eastAsia"/>
          <w:b/>
          <w:bCs/>
          <w:strike/>
          <w:color w:val="000000" w:themeColor="text1"/>
          <w:sz w:val="20"/>
          <w:szCs w:val="22"/>
        </w:rPr>
        <w:t>서버에 접속 준비를 수행하는 함수이다.</w:t>
      </w:r>
    </w:p>
    <w:p w14:paraId="2CAF5D79" w14:textId="03ACE9B4" w:rsidR="009D7F40" w:rsidRPr="001B73AB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000000" w:themeColor="text1"/>
          <w:sz w:val="20"/>
          <w:szCs w:val="22"/>
        </w:rPr>
      </w:pPr>
      <w:r w:rsidRPr="001B73AB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int </w:t>
      </w:r>
      <w:r w:rsidRPr="001B73AB">
        <w:rPr>
          <w:rFonts w:ascii="맑은 고딕" w:eastAsia="맑은 고딕" w:hAnsi="맑은 고딕"/>
          <w:b/>
          <w:bCs/>
          <w:strike/>
          <w:color w:val="000000" w:themeColor="text1"/>
          <w:sz w:val="20"/>
          <w:szCs w:val="22"/>
        </w:rPr>
        <w:t>RecvDataFromServer()</w:t>
      </w:r>
    </w:p>
    <w:p w14:paraId="2A7D102F" w14:textId="34ABCC80" w:rsidR="009D7F40" w:rsidRPr="001B73AB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</w:pPr>
      <w:r w:rsidRPr="001B73AB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서버로부터 접속한 유저의 정보와 자신의 정보를 받는다.</w:t>
      </w:r>
    </w:p>
    <w:p w14:paraId="433AD0A0" w14:textId="67A63ED1" w:rsidR="009D7F40" w:rsidRPr="001B73AB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1B73AB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>int SendDataToServer()</w:t>
      </w:r>
    </w:p>
    <w:p w14:paraId="670F819C" w14:textId="68BBDA52" w:rsidR="009D7F40" w:rsidRPr="001B73AB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</w:pPr>
      <w:r w:rsidRPr="001B73AB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현재 해당 클라이언트의 입력 정보를 보낸다.</w:t>
      </w:r>
    </w:p>
    <w:p w14:paraId="7503E61C" w14:textId="209D7CAC" w:rsidR="009D7F40" w:rsidRPr="001B73AB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1B73AB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>Int RecvCollisionDataFromServer()</w:t>
      </w:r>
    </w:p>
    <w:p w14:paraId="53BF6A42" w14:textId="4A3927C9" w:rsidR="009D7F40" w:rsidRPr="001B73AB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1B73AB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서버로부터 충돌의 결과와 관련된 데이터 및 상태정보를 받는다.</w:t>
      </w:r>
    </w:p>
    <w:p w14:paraId="114F0BDE" w14:textId="45EC5508" w:rsidR="001B73AB" w:rsidRPr="000215D5" w:rsidRDefault="001B73AB" w:rsidP="001B73AB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RecvPacketFromServer()</w:t>
      </w:r>
    </w:p>
    <w:p w14:paraId="1686EEA6" w14:textId="30957602" w:rsidR="001B73AB" w:rsidRPr="000215D5" w:rsidRDefault="001B73AB" w:rsidP="001B73A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패킷을 받는다.</w:t>
      </w:r>
    </w:p>
    <w:p w14:paraId="1DE73C23" w14:textId="36774740" w:rsidR="001B73AB" w:rsidRPr="000215D5" w:rsidRDefault="001B73AB" w:rsidP="001B73AB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ProcessData(char* net_buf, size_t io_byte)</w:t>
      </w:r>
    </w:p>
    <w:p w14:paraId="18F53CC4" w14:textId="7695064B" w:rsidR="001B73AB" w:rsidRPr="000215D5" w:rsidRDefault="00985137" w:rsidP="001B73A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CP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의 순차적인 데이터 전송 특성을 이용하여 하나의 패킷을 완성할 때 까지 패킷을 재조립한다.</w:t>
      </w:r>
    </w:p>
    <w:p w14:paraId="33A4D7AE" w14:textId="1C029323" w:rsidR="001B73AB" w:rsidRPr="000215D5" w:rsidRDefault="001B73AB" w:rsidP="001B73AB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P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rocessPacket(char* ptr)</w:t>
      </w:r>
    </w:p>
    <w:p w14:paraId="4B34DD83" w14:textId="48B33BD5" w:rsidR="001B73AB" w:rsidRPr="000215D5" w:rsidRDefault="004F1BC2" w:rsidP="001B73A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서버로부터 </w:t>
      </w:r>
      <w:r w:rsidR="001B73AB"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받은 패킷 타입에 따라 이벤트를 처리한다.</w:t>
      </w: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52B30EDD" w14:textId="47BACAFE" w:rsidR="001E2A07" w:rsidRPr="001B73AB" w:rsidRDefault="009D7F40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4292FBF9" w14:textId="37D1CC5C" w:rsidR="000821D2" w:rsidRDefault="001E2A07" w:rsidP="001B73A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699AB7C" w14:textId="1FE67E4D" w:rsidR="000821D2" w:rsidRPr="000215D5" w:rsidRDefault="000821D2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lastRenderedPageBreak/>
        <w:t>void SendPlayerMovePacket(unsigned char dir)</w:t>
      </w:r>
    </w:p>
    <w:p w14:paraId="68880F49" w14:textId="44EEC7DB" w:rsidR="000821D2" w:rsidRPr="000215D5" w:rsidRDefault="000821D2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 움직임 정보를 서버로 보낸다.</w:t>
      </w:r>
    </w:p>
    <w:p w14:paraId="7A4B83A3" w14:textId="1775E431" w:rsidR="000821D2" w:rsidRPr="000215D5" w:rsidRDefault="000821D2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SendPlayerSceneID(unsigned char scene_id)</w:t>
      </w:r>
    </w:p>
    <w:p w14:paraId="20BFF828" w14:textId="1F24DBA6" w:rsidR="000821D2" w:rsidRPr="000215D5" w:rsidRDefault="000821D2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씬 정보를 서버로 보낸다.</w:t>
      </w:r>
    </w:p>
    <w:p w14:paraId="199E3931" w14:textId="640B3E21" w:rsidR="000821D2" w:rsidRPr="000215D5" w:rsidRDefault="000821D2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SendPlayerStance(int stance, int dir)</w:t>
      </w:r>
    </w:p>
    <w:p w14:paraId="1E5B5520" w14:textId="009B0164" w:rsidR="000821D2" w:rsidRPr="000215D5" w:rsidRDefault="000821D2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애니메이션 상태 정보를 서버로 보낸다.</w:t>
      </w:r>
    </w:p>
    <w:p w14:paraId="7CEC4CFB" w14:textId="5590FCC5" w:rsidR="000821D2" w:rsidRPr="000215D5" w:rsidRDefault="000821D2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SendPlayerAttack(float attX, float attY, unsigned char skill)</w:t>
      </w:r>
    </w:p>
    <w:p w14:paraId="363DE830" w14:textId="16BF0425" w:rsidR="000821D2" w:rsidRPr="000215D5" w:rsidRDefault="000821D2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스킬 상태 정보를 서버로 보낸다.</w:t>
      </w:r>
    </w:p>
    <w:p w14:paraId="390EC799" w14:textId="4C36BCEE" w:rsidR="000215D5" w:rsidRPr="000215D5" w:rsidRDefault="000215D5" w:rsidP="000215D5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SendPacketToServer(void* packet)</w:t>
      </w:r>
    </w:p>
    <w:p w14:paraId="6AFAC715" w14:textId="4EA1D34A" w:rsidR="000215D5" w:rsidRPr="000215D5" w:rsidRDefault="000215D5" w:rsidP="000215D5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 패킷을 보낸다.</w:t>
      </w:r>
    </w:p>
    <w:p w14:paraId="0BFB200C" w14:textId="09590998" w:rsidR="00C8360B" w:rsidRPr="000821D2" w:rsidRDefault="000821D2" w:rsidP="000821D2">
      <w:pP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6DE63F1C" w14:textId="687CF477" w:rsidR="000821D2" w:rsidRDefault="00990790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1CBB70D2" w14:textId="77777777" w:rsidR="000215D5" w:rsidRPr="000215D5" w:rsidRDefault="000215D5" w:rsidP="000215D5">
      <w:pP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Pr="000215D5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13102322" w14:textId="30A67E92" w:rsidR="00990790" w:rsidRPr="000215D5" w:rsidRDefault="00990790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7E526800" w14:textId="77777777" w:rsidR="000821D2" w:rsidRPr="000821D2" w:rsidRDefault="000821D2" w:rsidP="000821D2">
      <w:pPr>
        <w:rPr>
          <w:rFonts w:ascii="맑은 고딕" w:eastAsia="맑은 고딕" w:hAnsi="맑은 고딕" w:hint="eastAsia"/>
          <w:b/>
          <w:bCs/>
          <w:color w:val="FF0000"/>
          <w:sz w:val="24"/>
          <w:szCs w:val="28"/>
        </w:rPr>
      </w:pPr>
    </w:p>
    <w:p w14:paraId="35687FF8" w14:textId="7836C813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oid InitPlayerBaseData()</w:t>
      </w:r>
    </w:p>
    <w:p w14:paraId="33ABF6C7" w14:textId="61EC6B43" w:rsidR="0010623F" w:rsidRPr="000821D2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서버에서 새로 접속한 클라이언트의 P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layer </w:t>
      </w: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정보를 초기화해서 넘겨준다.</w:t>
      </w:r>
    </w:p>
    <w:p w14:paraId="1167BB67" w14:textId="74EE0D1B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int </w:t>
      </w: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S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endDataToClient()</w:t>
      </w:r>
    </w:p>
    <w:p w14:paraId="6B79B81F" w14:textId="657C760C" w:rsidR="0010623F" w:rsidRPr="000821D2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서버에 연결된 플레이어들의 데이터를 보낸다.</w:t>
      </w:r>
    </w:p>
    <w:p w14:paraId="6CAE3B72" w14:textId="45DBCF8B" w:rsidR="0010623F" w:rsidRPr="000821D2" w:rsidRDefault="0010623F" w:rsidP="000821D2">
      <w:pPr>
        <w:pStyle w:val="af2"/>
        <w:ind w:leftChars="0" w:left="108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서버에서 생성한 몬스터의 데이터를 보낸다.</w:t>
      </w:r>
    </w:p>
    <w:p w14:paraId="1FFA93A5" w14:textId="7792E2CA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i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nt RecvDataFromClient()</w:t>
      </w:r>
    </w:p>
    <w:p w14:paraId="578C16C5" w14:textId="70245138" w:rsidR="0010623F" w:rsidRPr="000821D2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해당 클라이언트로부터 정보를 받는다.</w:t>
      </w:r>
    </w:p>
    <w:p w14:paraId="587F9D50" w14:textId="3E281207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int </w:t>
      </w: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S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endCollisionDataToClient()</w:t>
      </w:r>
    </w:p>
    <w:p w14:paraId="67481D11" w14:textId="1CCFF355" w:rsidR="0010623F" w:rsidRPr="000821D2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Pr="000821D2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S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erverRelease()</w:t>
      </w:r>
    </w:p>
    <w:p w14:paraId="15180183" w14:textId="31DC3467" w:rsidR="0010623F" w:rsidRPr="000821D2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 xml:space="preserve">소켓 반환 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/ </w:t>
      </w: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윈속 해제</w:t>
      </w:r>
    </w:p>
    <w:p w14:paraId="344F6236" w14:textId="39D23437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oid CollisionMonsterFromPlayer()</w:t>
      </w:r>
    </w:p>
    <w:p w14:paraId="67EB8286" w14:textId="1B297EC4" w:rsidR="0010623F" w:rsidRPr="000821D2" w:rsidRDefault="0010623F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몬스터가 플레이어의 공격을 받았는지 충돌검사를 수행하는 함수이다.</w:t>
      </w:r>
    </w:p>
    <w:p w14:paraId="79933EF0" w14:textId="0B74926F" w:rsidR="0010623F" w:rsidRPr="000821D2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 w:rsidRPr="000821D2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oid CollisionPlayerFromMonster()</w:t>
      </w:r>
    </w:p>
    <w:p w14:paraId="122263A0" w14:textId="74D5D41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 w:rsidRPr="000821D2"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플레이어가 몬스터의 공격을 받았는지 충돌검사를 수행하는 함수이다.</w:t>
      </w:r>
    </w:p>
    <w:p w14:paraId="4A368C5D" w14:textId="5CAAA989" w:rsidR="000821D2" w:rsidRPr="000215D5" w:rsidRDefault="000821D2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DWORD WINAPI CollisionThread(LPVOID arg)</w:t>
      </w:r>
    </w:p>
    <w:p w14:paraId="1A36D380" w14:textId="23AD111E" w:rsidR="000821D2" w:rsidRPr="000215D5" w:rsidRDefault="000821D2" w:rsidP="000821D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몬스터 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Update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충돌을 관리하는 스레드.</w:t>
      </w:r>
    </w:p>
    <w:p w14:paraId="41765F86" w14:textId="32DA764B" w:rsidR="000821D2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int ConnectNewClient(SOCKET ns)</w:t>
      </w:r>
    </w:p>
    <w:p w14:paraId="01F8EFD8" w14:textId="2D92B538" w:rsidR="000215D5" w:rsidRPr="000215D5" w:rsidRDefault="004F1BC2" w:rsidP="000215D5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새로 접속한 클라이언트를 연결하는 함수.</w:t>
      </w:r>
    </w:p>
    <w:p w14:paraId="04B44A88" w14:textId="1E3B110A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 w:rsidR="004F1BC2" w:rsidRPr="004F1BC2">
        <w:rPr>
          <w:rFonts w:ascii="맑은 고딕" w:eastAsia="맑은 고딕" w:hAnsi="맑은 고딕"/>
          <w:b/>
          <w:bCs/>
          <w:color w:val="auto"/>
          <w:sz w:val="24"/>
          <w:szCs w:val="28"/>
        </w:rPr>
        <w:t>Disconnect_Client</w:t>
      </w:r>
      <w:r w:rsidR="004F1BC2"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(int id)</w:t>
      </w:r>
    </w:p>
    <w:p w14:paraId="5B097829" w14:textId="35F39535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클라이언트의 접속을 해제하는 함수.</w:t>
      </w:r>
    </w:p>
    <w:p w14:paraId="5E1EEED5" w14:textId="5CAFE041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ProcessPacket(char* ptr, int server_id)</w:t>
      </w:r>
    </w:p>
    <w:p w14:paraId="623AFAD3" w14:textId="7CDE79ED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CP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의 순차적인 데이터 전송 특성을 이용하여 하나의 패킷을 완성할 때 까지 패킷을 재조립한다.</w:t>
      </w:r>
    </w:p>
    <w:p w14:paraId="233CDA46" w14:textId="7DF862AB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ProcessData(char* net_buf, size_t io_byte, int server_id)</w:t>
      </w:r>
    </w:p>
    <w:p w14:paraId="3CEE37C7" w14:textId="20B75B17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클라이언트로 받은 패킷 타입에 따라 이벤트를 처리한다.</w:t>
      </w:r>
    </w:p>
    <w:p w14:paraId="6AFE026F" w14:textId="4C9FEA75" w:rsidR="000215D5" w:rsidRDefault="000215D5" w:rsidP="000821D2">
      <w:pPr>
        <w:rPr>
          <w:rFonts w:ascii="맑은 고딕" w:eastAsia="맑은 고딕" w:hAnsi="맑은 고딕" w:hint="eastAsia"/>
          <w:b/>
          <w:bCs/>
          <w:color w:val="FF000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FF0000"/>
          <w:sz w:val="24"/>
          <w:szCs w:val="28"/>
        </w:rPr>
        <w:br w:type="page"/>
      </w:r>
    </w:p>
    <w:p w14:paraId="77E207EE" w14:textId="352E4252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lastRenderedPageBreak/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send_packet(int id, </w:t>
      </w: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voi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d* p)</w:t>
      </w:r>
    </w:p>
    <w:p w14:paraId="4AB309C6" w14:textId="5D072047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클라이언트로 패킷을 보낸다.</w:t>
      </w:r>
    </w:p>
    <w:p w14:paraId="438220D7" w14:textId="756E3382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send_login_ok(int id)</w:t>
      </w:r>
    </w:p>
    <w:p w14:paraId="1FBB073A" w14:textId="523ADE79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클라이언트의 아이디를 확인하고,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아이디에 맞는 해당 정보를 보낸다.</w:t>
      </w:r>
    </w:p>
    <w:p w14:paraId="2ABD52B6" w14:textId="03A7559B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send_enter_packet(int to, int id)</w:t>
      </w:r>
    </w:p>
    <w:p w14:paraId="458BDA8D" w14:textId="18834C37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씬에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클라이언트를 입장시키는 함수.</w:t>
      </w:r>
    </w:p>
    <w:p w14:paraId="77D7EF59" w14:textId="000FA49D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send_move_packet(int to, int id)</w:t>
      </w:r>
    </w:p>
    <w:p w14:paraId="732ACB36" w14:textId="39FAA39D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움직임을 클라이언트로 보내주는 함수.</w:t>
      </w:r>
    </w:p>
    <w:p w14:paraId="41D50D09" w14:textId="5F6398D9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send_leave_packet(int to, int id)</w:t>
      </w:r>
    </w:p>
    <w:p w14:paraId="0AEB9C5F" w14:textId="40346215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 연결 해제를 클라이언트로 보내주는 함수.</w:t>
      </w:r>
    </w:p>
    <w:p w14:paraId="5071414B" w14:textId="34A38C6E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send_playerstance_packet(int to, int id)</w:t>
      </w:r>
    </w:p>
    <w:p w14:paraId="014F38C6" w14:textId="69D2A126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애니메이션 상태정보를 보내주는 함수.</w:t>
      </w:r>
    </w:p>
    <w:p w14:paraId="09AFE40B" w14:textId="507D19CD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oid send_scenechange_packet(int to, int id)</w:t>
      </w:r>
    </w:p>
    <w:p w14:paraId="6A53B5FF" w14:textId="1CD87AB3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씬 전환 정보를 클라이언트로 보내주는 함수.</w:t>
      </w:r>
    </w:p>
    <w:p w14:paraId="52F15D36" w14:textId="37E7EB03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send_createDungeonMonster(int to)</w:t>
      </w:r>
    </w:p>
    <w:p w14:paraId="572F9E97" w14:textId="55ABE91A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던전 입장시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,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몬스터의 생성 정보를 클라이언트로 보내주는 함수.</w:t>
      </w:r>
    </w:p>
    <w:p w14:paraId="22F5736C" w14:textId="3F1A7465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send_monsterinfo(int to, CMonster* src)</w:t>
      </w:r>
    </w:p>
    <w:p w14:paraId="74F01A62" w14:textId="1BF006D2" w:rsid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던전에 존재하는 몬스터의 정보를 보내주는 함수.</w:t>
      </w:r>
    </w:p>
    <w:p w14:paraId="62426EF8" w14:textId="77777777" w:rsidR="004F1BC2" w:rsidRPr="004F1BC2" w:rsidRDefault="004F1BC2" w:rsidP="004F1BC2">
      <w:pP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</w:p>
    <w:p w14:paraId="6382C1A9" w14:textId="1001781A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lastRenderedPageBreak/>
        <w:t>void send_playerSkill_packet(int to, int id, char skillname, float attX, float attY)</w:t>
      </w:r>
    </w:p>
    <w:p w14:paraId="23692FB9" w14:textId="5BA5BC78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스킬 상태 정보를 보내주는 함수.</w:t>
      </w:r>
    </w:p>
    <w:p w14:paraId="5B060368" w14:textId="003C30F2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send_dmgboxcreate_packet(int id, float x, float y, int dmg)</w:t>
      </w:r>
    </w:p>
    <w:p w14:paraId="202E763A" w14:textId="16C5C14D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데미지 이팩트 생성 정보를 클라이언트로 보내주는 함수.</w:t>
      </w:r>
    </w:p>
    <w:p w14:paraId="56D97890" w14:textId="3B95652B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send_moncrashcreate_packet(int id, float x, float y, int hp)</w:t>
      </w:r>
    </w:p>
    <w:p w14:paraId="6D56E3F5" w14:textId="503BAC45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 피격 정보를 보내주는 함수.</w:t>
      </w:r>
    </w:p>
    <w:p w14:paraId="7F80C62A" w14:textId="1C4CA052" w:rsidR="000215D5" w:rsidRDefault="000215D5" w:rsidP="000821D2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ProcessMove(int id, char dir)</w:t>
      </w:r>
    </w:p>
    <w:p w14:paraId="42AF27AE" w14:textId="5192B098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플레이어의 이동 정보를 처리하는 함수.</w:t>
      </w:r>
    </w:p>
    <w:p w14:paraId="7D925296" w14:textId="038D8DFD" w:rsidR="000215D5" w:rsidRDefault="000215D5" w:rsidP="000215D5">
      <w:pPr>
        <w:ind w:left="600" w:hangingChars="250" w:hanging="6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bool CheckSphere(const float&amp; dst_x, const float&amp; dst_y, const float&amp; dst_radius, const float&amp; src_x, const float&amp; src_y, const float&amp; src_radius)</w:t>
      </w:r>
    </w:p>
    <w:p w14:paraId="688CE36C" w14:textId="36702985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여부를 판단하는 함수.</w:t>
      </w:r>
    </w:p>
    <w:p w14:paraId="4D294765" w14:textId="07F59675" w:rsidR="000215D5" w:rsidRDefault="000215D5" w:rsidP="000215D5">
      <w:pPr>
        <w:ind w:left="600" w:hangingChars="250" w:hanging="6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SaveLoginData(const int&amp; id)</w:t>
      </w:r>
    </w:p>
    <w:p w14:paraId="7399B063" w14:textId="5494117B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클라이언트의 접속 시간 데이터를 저장하는 함수.</w:t>
      </w:r>
    </w:p>
    <w:p w14:paraId="6444FF61" w14:textId="4B84372C" w:rsidR="000215D5" w:rsidRDefault="000215D5" w:rsidP="000215D5">
      <w:pPr>
        <w:ind w:left="600" w:hangingChars="250" w:hanging="6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215D5"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SaveLeaveData(const int&amp; id)</w:t>
      </w:r>
    </w:p>
    <w:p w14:paraId="2A456149" w14:textId="53F40826" w:rsidR="004F1BC2" w:rsidRPr="004F1BC2" w:rsidRDefault="004F1BC2" w:rsidP="004F1BC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클라이언트의 접속 해제 시간 데이터를 저장하는 함수.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316DAB3D" w14:textId="32C2D4F3" w:rsidR="00D52796" w:rsidRPr="004F1BC2" w:rsidRDefault="006D65FE" w:rsidP="004F1BC2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0D276812" w14:textId="18616316" w:rsidR="00D52796" w:rsidRPr="004F1BC2" w:rsidRDefault="006D65FE" w:rsidP="004F1BC2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1D9A22D0" w14:textId="7EE81564" w:rsidR="00D52796" w:rsidRPr="004F1BC2" w:rsidRDefault="006D65FE" w:rsidP="004F1BC2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Pr="00C35991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허신영</w:t>
      </w:r>
    </w:p>
    <w:p w14:paraId="5DEAF6EA" w14:textId="5EEEEB14" w:rsidR="005408ED" w:rsidRPr="00C35991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>[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서버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]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C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ollisionMonsterFromPlayer()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52D7DF92" w14:textId="5B97AFD6" w:rsidR="005408ED" w:rsidRPr="00C35991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>[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서버]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 CollisionPlayerFroMonster()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30B564BD" w14:textId="0BE775C3" w:rsidR="005408ED" w:rsidRPr="00C35991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[서버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]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S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endCollisionDataToClient()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499D728F" w14:textId="59FE312D" w:rsidR="005408ED" w:rsidRPr="00C35991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[클라이언트]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R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ecvCollisionDataFromServer()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</w:t>
      </w:r>
    </w:p>
    <w:p w14:paraId="07B1603F" w14:textId="309AB1F3" w:rsidR="00C35991" w:rsidRPr="00C35991" w:rsidRDefault="00C35991" w:rsidP="00C35991">
      <w:pPr>
        <w:ind w:left="11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[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Client ]</w:t>
      </w:r>
    </w:p>
    <w:p w14:paraId="5BFFC612" w14:textId="5B5738B8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ab/>
        <w:t>SendPlayerMovePacket(unsigned char dir)</w:t>
      </w:r>
    </w:p>
    <w:p w14:paraId="7E5E7834" w14:textId="3C27DE9C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ab/>
        <w:t>SendPlayerSceneID(unsigned char scene_id)</w:t>
      </w:r>
    </w:p>
    <w:p w14:paraId="15CAE968" w14:textId="231A9A7F" w:rsid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ab/>
        <w:t>SendPlayerStance(int stance, int dir)</w:t>
      </w:r>
    </w:p>
    <w:p w14:paraId="4EA5B840" w14:textId="64615D1F" w:rsidR="00C35991" w:rsidRDefault="00C35991" w:rsidP="00C35991">
      <w:pPr>
        <w:ind w:left="11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[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Server ]</w:t>
      </w:r>
    </w:p>
    <w:p w14:paraId="063E4808" w14:textId="61C5E1AE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DWORD WINAPI    ClientThread(LPVOID arg);</w:t>
      </w:r>
    </w:p>
    <w:p w14:paraId="77287663" w14:textId="5DAFE54C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void send_playerstance_packet(int to, int id, int stance, int dir)</w:t>
      </w:r>
    </w:p>
    <w:p w14:paraId="6652AAE0" w14:textId="542B6C2B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void send_scenechange_packet(int to, int id)</w:t>
      </w:r>
    </w:p>
    <w:p w14:paraId="0C723768" w14:textId="0AD6A059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void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send_createDungeonMonster(int to</w:t>
      </w:r>
    </w:p>
    <w:p w14:paraId="14C45711" w14:textId="66D22E00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void send_monsterinfo(int to, CMonster* src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>)</w:t>
      </w:r>
    </w:p>
    <w:p w14:paraId="4B4CE930" w14:textId="1D49D65C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send_playerSkill_packet(int to, int id, char skillname, float attX, attY)</w:t>
      </w:r>
    </w:p>
    <w:p w14:paraId="609AB140" w14:textId="116935FC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send_dmgboxcreate_packet(int id, float x, float y, int dmg);</w:t>
      </w:r>
    </w:p>
    <w:p w14:paraId="3395F06C" w14:textId="309FA79F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</w:pP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void</w:t>
      </w:r>
      <w:r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2"/>
          <w:szCs w:val="24"/>
        </w:rPr>
        <w:t>send_moncrashcreate_packet(int id, float x, float y, int hp);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이동희</w:t>
      </w:r>
    </w:p>
    <w:p w14:paraId="3AC2FC1D" w14:textId="0888A65C" w:rsidR="00D56C62" w:rsidRPr="00C35991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>[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서버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]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S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endDataToClient()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</w:t>
      </w:r>
      <w:r w:rsidR="005408ED"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.</w:t>
      </w:r>
    </w:p>
    <w:p w14:paraId="2A495A34" w14:textId="739A4901" w:rsidR="005408ED" w:rsidRPr="00C35991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[서버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] RecvDataFromClient()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00EF93E4" w14:textId="36991AF9" w:rsidR="005408ED" w:rsidRPr="00C35991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[클라이언트]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 RecvDataFroServer()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52A144A1" w14:textId="480FC5D1" w:rsidR="005408ED" w:rsidRDefault="005408ED" w:rsidP="004F1BC2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[클라이언트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]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S</w:t>
      </w:r>
      <w:r w:rsidRPr="00C35991">
        <w:rPr>
          <w:rFonts w:ascii="맑은 고딕" w:eastAsia="맑은 고딕" w:hAnsi="맑은 고딕"/>
          <w:b/>
          <w:bCs/>
          <w:strike/>
          <w:color w:val="auto"/>
          <w:sz w:val="20"/>
          <w:szCs w:val="22"/>
        </w:rPr>
        <w:t xml:space="preserve">endDataToServer() </w:t>
      </w:r>
      <w:r w:rsidRPr="00C35991">
        <w:rPr>
          <w:rFonts w:ascii="맑은 고딕" w:eastAsia="맑은 고딕" w:hAnsi="맑은 고딕" w:hint="eastAsia"/>
          <w:b/>
          <w:bCs/>
          <w:strike/>
          <w:color w:val="auto"/>
          <w:sz w:val="20"/>
          <w:szCs w:val="22"/>
        </w:rPr>
        <w:t>구현.</w:t>
      </w:r>
    </w:p>
    <w:p w14:paraId="2024CBD4" w14:textId="3F2C9A92" w:rsidR="00C35991" w:rsidRDefault="00C35991" w:rsidP="00C35991">
      <w:pPr>
        <w:ind w:left="112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  <w:t>[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 xml:space="preserve"> </w:t>
      </w:r>
      <w:r w:rsidRPr="00C35991"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  <w:t>C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lient ]</w:t>
      </w:r>
    </w:p>
    <w:p w14:paraId="60CE0F06" w14:textId="56189722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int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ab/>
        <w:t>RecvPacketFromServer()</w:t>
      </w:r>
    </w:p>
    <w:p w14:paraId="5C2334AA" w14:textId="086AC421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ab/>
        <w:t>ProcessData(char* net_buf, size_t io_byte)</w:t>
      </w:r>
    </w:p>
    <w:p w14:paraId="2D32BA11" w14:textId="4654B3F8" w:rsid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ab/>
        <w:t>ProcessPacket(char* ptr)</w:t>
      </w:r>
    </w:p>
    <w:p w14:paraId="3A890C6F" w14:textId="0E761279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ab/>
        <w:t>SendPacketToServer(void* packet)</w:t>
      </w:r>
    </w:p>
    <w:p w14:paraId="376AF382" w14:textId="02F2D220" w:rsidR="00C35991" w:rsidRDefault="00C35991" w:rsidP="00C35991">
      <w:pPr>
        <w:ind w:left="112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  <w:t>[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 xml:space="preserve"> Server ]</w:t>
      </w:r>
    </w:p>
    <w:p w14:paraId="45AB149D" w14:textId="6567858B" w:rsid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DWORD WINAPI    ClientThread(LPVOID arg)</w:t>
      </w:r>
    </w:p>
    <w:p w14:paraId="6A4A4670" w14:textId="509D8FB0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int ConnectNewClient(SOCKET ns)</w:t>
      </w:r>
    </w:p>
    <w:p w14:paraId="3E7D24FB" w14:textId="479E4368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>
        <w:rPr>
          <w:rFonts w:ascii="맑은 고딕" w:eastAsia="맑은 고딕" w:hAnsi="맑은 고딕"/>
          <w:b/>
          <w:bCs/>
          <w:color w:val="auto"/>
          <w:sz w:val="20"/>
          <w:szCs w:val="22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Disconnect_Client(int id)</w:t>
      </w:r>
    </w:p>
    <w:p w14:paraId="62009968" w14:textId="1D8CB8E9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>
        <w:rPr>
          <w:rFonts w:ascii="맑은 고딕" w:eastAsia="맑은 고딕" w:hAnsi="맑은 고딕"/>
          <w:b/>
          <w:bCs/>
          <w:color w:val="auto"/>
          <w:sz w:val="20"/>
          <w:szCs w:val="22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ProcessPacket(char* ptr, int server_id)</w:t>
      </w:r>
    </w:p>
    <w:p w14:paraId="4F7B0E3F" w14:textId="6F4B30B8" w:rsid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</w:t>
      </w:r>
      <w:r>
        <w:rPr>
          <w:rFonts w:ascii="맑은 고딕" w:eastAsia="맑은 고딕" w:hAnsi="맑은 고딕"/>
          <w:b/>
          <w:bCs/>
          <w:color w:val="auto"/>
          <w:sz w:val="20"/>
          <w:szCs w:val="22"/>
        </w:rPr>
        <w:t xml:space="preserve"> </w:t>
      </w: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ProcessData(char* net_buf, size_t io_byte, int server_id)</w:t>
      </w:r>
    </w:p>
    <w:p w14:paraId="28B1CF15" w14:textId="4D9C4FF2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  <w:t>void  send_packet(int id, void* p</w:t>
      </w:r>
      <w:r>
        <w:rPr>
          <w:rFonts w:ascii="맑은 고딕" w:eastAsia="맑은 고딕" w:hAnsi="맑은 고딕"/>
          <w:b/>
          <w:bCs/>
          <w:color w:val="auto"/>
          <w:sz w:val="20"/>
          <w:szCs w:val="22"/>
        </w:rPr>
        <w:t>)</w:t>
      </w:r>
    </w:p>
    <w:p w14:paraId="48623132" w14:textId="1CA0B8E1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 w:hint="eastAsia"/>
          <w:b/>
          <w:bCs/>
          <w:color w:val="auto"/>
          <w:sz w:val="20"/>
          <w:szCs w:val="22"/>
        </w:rPr>
        <w:t>void send_login_ok(int id</w:t>
      </w:r>
    </w:p>
    <w:p w14:paraId="7A061976" w14:textId="4A8CDF7A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 send_enter_packet(int to, int id);</w:t>
      </w:r>
    </w:p>
    <w:p w14:paraId="570BBCF3" w14:textId="346B2CB0" w:rsidR="00C35991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 send_move_packet(int to, int id);</w:t>
      </w:r>
    </w:p>
    <w:p w14:paraId="2CD0DD3A" w14:textId="2A01A173" w:rsidR="00A729C3" w:rsidRPr="00C35991" w:rsidRDefault="00C35991" w:rsidP="00C35991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0"/>
          <w:szCs w:val="22"/>
        </w:rPr>
      </w:pPr>
      <w:r w:rsidRPr="00C35991">
        <w:rPr>
          <w:rFonts w:ascii="맑은 고딕" w:eastAsia="맑은 고딕" w:hAnsi="맑은 고딕"/>
          <w:b/>
          <w:bCs/>
          <w:color w:val="auto"/>
          <w:sz w:val="20"/>
          <w:szCs w:val="22"/>
        </w:rPr>
        <w:t>void send_leave_packet(int to, int id);</w:t>
      </w:r>
    </w:p>
    <w:p w14:paraId="7262468C" w14:textId="07CB3D5E" w:rsidR="00EF0A4B" w:rsidRPr="006D739A" w:rsidRDefault="00A729C3" w:rsidP="006D739A">
      <w:pPr>
        <w:pStyle w:val="af2"/>
        <w:ind w:leftChars="0" w:left="760"/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C857D4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auto"/>
          </w:tcPr>
          <w:p w14:paraId="4A825FF3" w14:textId="77777777" w:rsidR="00205AB9" w:rsidRPr="00C857D4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C857D4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C857D4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C857D4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auto"/>
          </w:tcPr>
          <w:p w14:paraId="72E9DEBA" w14:textId="7C2B00F7" w:rsidR="00416083" w:rsidRPr="00C857D4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C857D4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C857D4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C857D4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C857D4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C857D4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C857D4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auto"/>
          </w:tcPr>
          <w:p w14:paraId="01CBA477" w14:textId="67599A7C" w:rsidR="00205AB9" w:rsidRPr="00C857D4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C857D4"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 w:rsidRPr="00C857D4"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 w:rsidRPr="00C857D4"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C857D4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auto"/>
          </w:tcPr>
          <w:p w14:paraId="081E7179" w14:textId="41FB08AF" w:rsidR="0026357E" w:rsidRPr="00C857D4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C857D4"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auto"/>
          </w:tcPr>
          <w:p w14:paraId="6B0EF78F" w14:textId="34CB5ECC" w:rsidR="0026357E" w:rsidRPr="00C857D4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C857D4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8C6C45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8C6C4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8C6C4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7DC4D8DE" w14:textId="1B2F02F5" w:rsidR="00B12341" w:rsidRDefault="00B12341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591291F" w14:textId="77777777" w:rsidR="000624B0" w:rsidRDefault="000624B0" w:rsidP="00E61715">
      <w:pP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1AF64E0D" w14:textId="2935D74E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</w:p>
    <w:p w14:paraId="761D069C" w14:textId="4431B8F9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2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(11.10 ~11.16)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3"/>
        <w:gridCol w:w="4477"/>
      </w:tblGrid>
      <w:tr w:rsidR="00827046" w14:paraId="56416CA7" w14:textId="77777777" w:rsidTr="008C6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2939039" w14:textId="77777777" w:rsidR="00827046" w:rsidRDefault="00827046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0210B6CC" w14:textId="77777777" w:rsidR="00827046" w:rsidRDefault="00827046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0FECF6D4" w14:textId="77777777" w:rsidTr="008C6C45">
        <w:trPr>
          <w:trHeight w:val="4306"/>
        </w:trPr>
        <w:tc>
          <w:tcPr>
            <w:tcW w:w="4675" w:type="dxa"/>
          </w:tcPr>
          <w:p w14:paraId="61E2EF2F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Protocol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세분화 및 재정립</w:t>
            </w:r>
          </w:p>
          <w:p w14:paraId="731A33F3" w14:textId="6EF7CD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선택한 윈도우만 활성화하는 작업</w:t>
            </w:r>
          </w:p>
          <w:p w14:paraId="7932B608" w14:textId="33924478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클라이언트 타일 충돌</w:t>
            </w:r>
          </w:p>
          <w:p w14:paraId="79A9D1D4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Client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접속한 유저 클래스 생성.</w:t>
            </w:r>
          </w:p>
          <w:p w14:paraId="1DBEBADE" w14:textId="0AC92147" w:rsidR="00827046" w:rsidRPr="00EF330A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Move Packet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을 통한 통신.</w:t>
            </w:r>
          </w:p>
        </w:tc>
        <w:tc>
          <w:tcPr>
            <w:tcW w:w="4675" w:type="dxa"/>
          </w:tcPr>
          <w:p w14:paraId="395289D5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 Client ] Non-Blocking Socket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으로 변환.</w:t>
            </w:r>
          </w:p>
          <w:p w14:paraId="30E3656A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재조립 구현.</w:t>
            </w:r>
          </w:p>
          <w:p w14:paraId="0B7E683E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 유저 관리 컨테이너 생성</w:t>
            </w:r>
          </w:p>
          <w:p w14:paraId="22B4DF73" w14:textId="12F00C8A" w:rsidR="00827046" w:rsidRPr="00EF330A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onnert / Enter / Leave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생성.</w:t>
            </w:r>
          </w:p>
        </w:tc>
      </w:tr>
    </w:tbl>
    <w:p w14:paraId="16D82CFB" w14:textId="1191845C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</w:p>
    <w:p w14:paraId="7E424DDB" w14:textId="6FB15995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3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(11.17 ~11.23)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5"/>
        <w:gridCol w:w="4475"/>
      </w:tblGrid>
      <w:tr w:rsidR="00827046" w14:paraId="697285E2" w14:textId="77777777" w:rsidTr="008C6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0B1BEFF" w14:textId="77777777" w:rsidR="00827046" w:rsidRDefault="00827046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4DF920F7" w14:textId="77777777" w:rsidR="00827046" w:rsidRDefault="00827046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705BDF81" w14:textId="77777777" w:rsidTr="0054768F">
        <w:trPr>
          <w:trHeight w:val="2591"/>
        </w:trPr>
        <w:tc>
          <w:tcPr>
            <w:tcW w:w="4675" w:type="dxa"/>
          </w:tcPr>
          <w:p w14:paraId="3AC872D3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씬 아이디가 다른 유저의 객체 렌더링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Off.</w:t>
            </w:r>
          </w:p>
          <w:p w14:paraId="4768F903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453B4F1" w14:textId="0DFC8B08" w:rsidR="00827046" w:rsidRPr="00EF330A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서버로부터 몬스터의 정보를 받아 던전 씬에서 몬스터 생성.</w:t>
            </w:r>
          </w:p>
        </w:tc>
        <w:tc>
          <w:tcPr>
            <w:tcW w:w="4675" w:type="dxa"/>
          </w:tcPr>
          <w:p w14:paraId="70631F03" w14:textId="4BAC587B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몬스터 객체 정보 생성.</w:t>
            </w:r>
          </w:p>
          <w:p w14:paraId="2DCB3476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7948B46" w14:textId="77777777" w:rsidR="00827046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erver / Client ]</w:t>
            </w:r>
          </w:p>
          <w:p w14:paraId="7490C17D" w14:textId="0E96D66A" w:rsidR="00827046" w:rsidRPr="00EF330A" w:rsidRDefault="00827046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다른 유저의 애니메이션 상태 변경과 애니메이션 재생 구현.</w:t>
            </w:r>
          </w:p>
        </w:tc>
      </w:tr>
    </w:tbl>
    <w:p w14:paraId="4156DD85" w14:textId="168F79AB" w:rsidR="00A948FF" w:rsidRPr="0011369D" w:rsidRDefault="00A948FF">
      <w:pPr>
        <w:rPr>
          <w:rFonts w:ascii="맑은 고딕" w:eastAsia="맑은 고딕" w:hAnsi="맑은 고딕"/>
          <w:color w:val="auto"/>
          <w:sz w:val="28"/>
          <w:szCs w:val="32"/>
        </w:rPr>
      </w:pPr>
    </w:p>
    <w:p w14:paraId="07BF8F2B" w14:textId="34191567" w:rsidR="006557BC" w:rsidRDefault="006557BC" w:rsidP="006557BC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4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(11.24 ~12.01)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0"/>
        <w:gridCol w:w="4470"/>
      </w:tblGrid>
      <w:tr w:rsidR="006557BC" w14:paraId="49D3EC63" w14:textId="77777777" w:rsidTr="008C6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AE409C9" w14:textId="77777777" w:rsidR="006557BC" w:rsidRDefault="006557BC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79584174" w14:textId="77777777" w:rsidR="006557BC" w:rsidRDefault="006557BC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6557BC" w14:paraId="2F2B5210" w14:textId="77777777" w:rsidTr="0054768F">
        <w:trPr>
          <w:trHeight w:val="1550"/>
        </w:trPr>
        <w:tc>
          <w:tcPr>
            <w:tcW w:w="4675" w:type="dxa"/>
          </w:tcPr>
          <w:p w14:paraId="708AB95E" w14:textId="77777777" w:rsidR="006557BC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</w:t>
            </w:r>
          </w:p>
          <w:p w14:paraId="62206582" w14:textId="109B54B3" w:rsidR="006557BC" w:rsidRPr="00EF330A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Player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공격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– Monster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충돌처리 완료.</w:t>
            </w:r>
          </w:p>
          <w:p w14:paraId="167788CE" w14:textId="788BF958" w:rsidR="006557BC" w:rsidRPr="00EF330A" w:rsidRDefault="006557BC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2C7F598" w14:textId="3D032EE2" w:rsidR="006557BC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/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</w:p>
          <w:p w14:paraId="3E2A7416" w14:textId="51BB5251" w:rsidR="006557BC" w:rsidRPr="00EF330A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P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layer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스킬 이팩트 출력 완료.</w:t>
            </w:r>
          </w:p>
          <w:p w14:paraId="5FCBF964" w14:textId="320D0569" w:rsidR="006557BC" w:rsidRPr="00EF330A" w:rsidRDefault="006557BC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</w:tr>
    </w:tbl>
    <w:p w14:paraId="0973BE49" w14:textId="193B4A19" w:rsidR="0011369D" w:rsidRDefault="0011369D">
      <w:pPr>
        <w:rPr>
          <w:rFonts w:ascii="맑은 고딕" w:eastAsia="맑은 고딕" w:hAnsi="맑은 고딕"/>
          <w:color w:val="auto"/>
          <w:sz w:val="28"/>
          <w:szCs w:val="32"/>
        </w:rPr>
      </w:pPr>
    </w:p>
    <w:p w14:paraId="540B4F00" w14:textId="1A64579D" w:rsidR="0011369D" w:rsidRDefault="0011369D" w:rsidP="0011369D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5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(12.2 ~12.08)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90"/>
        <w:gridCol w:w="4460"/>
      </w:tblGrid>
      <w:tr w:rsidR="0011369D" w14:paraId="2782C0B2" w14:textId="77777777" w:rsidTr="008C6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0E2A005" w14:textId="77777777" w:rsidR="0011369D" w:rsidRDefault="0011369D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2121C4AC" w14:textId="77777777" w:rsidR="0011369D" w:rsidRDefault="0011369D" w:rsidP="008C6C45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11369D" w14:paraId="19A63B5D" w14:textId="77777777" w:rsidTr="0054768F">
        <w:trPr>
          <w:trHeight w:val="1868"/>
        </w:trPr>
        <w:tc>
          <w:tcPr>
            <w:tcW w:w="4675" w:type="dxa"/>
          </w:tcPr>
          <w:p w14:paraId="5E2727B5" w14:textId="77777777" w:rsidR="0011369D" w:rsidRDefault="0011369D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</w:t>
            </w:r>
          </w:p>
          <w:p w14:paraId="55EB2418" w14:textId="13B8C4E7" w:rsidR="0011369D" w:rsidRPr="00EF330A" w:rsidRDefault="0011369D" w:rsidP="0011369D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L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ogin/Logout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데이터 파일 저장.</w:t>
            </w:r>
          </w:p>
        </w:tc>
        <w:tc>
          <w:tcPr>
            <w:tcW w:w="4675" w:type="dxa"/>
          </w:tcPr>
          <w:p w14:paraId="38D4A0C9" w14:textId="0A92A8A6" w:rsidR="0011369D" w:rsidRDefault="0011369D" w:rsidP="008C6C4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</w:p>
          <w:p w14:paraId="4FFF8BE2" w14:textId="18A84603" w:rsidR="0011369D" w:rsidRPr="00EF330A" w:rsidRDefault="0011369D" w:rsidP="0011369D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버그 수정 및 임계영역 관리.</w:t>
            </w:r>
          </w:p>
        </w:tc>
      </w:tr>
    </w:tbl>
    <w:p w14:paraId="7A561908" w14:textId="77777777" w:rsidR="007466EB" w:rsidRPr="00E61715" w:rsidRDefault="007466EB" w:rsidP="00E61715">
      <w:pPr>
        <w:rPr>
          <w:rFonts w:ascii="맑은 고딕" w:eastAsia="맑은 고딕" w:hAnsi="맑은 고딕"/>
          <w:color w:val="auto"/>
          <w:sz w:val="28"/>
          <w:szCs w:val="32"/>
        </w:rPr>
      </w:pPr>
    </w:p>
    <w:sectPr w:rsidR="007466EB" w:rsidRPr="00E61715">
      <w:headerReference w:type="default" r:id="rId3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71D8E" w14:textId="77777777" w:rsidR="005D19B4" w:rsidRDefault="005D19B4">
      <w:pPr>
        <w:spacing w:after="0" w:line="240" w:lineRule="auto"/>
      </w:pPr>
      <w:r>
        <w:separator/>
      </w:r>
    </w:p>
  </w:endnote>
  <w:endnote w:type="continuationSeparator" w:id="0">
    <w:p w14:paraId="75504890" w14:textId="77777777" w:rsidR="005D19B4" w:rsidRDefault="005D1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etmarble Medium">
    <w:panose1 w:val="02020603020101020101"/>
    <w:charset w:val="81"/>
    <w:family w:val="roman"/>
    <w:pitch w:val="variable"/>
    <w:sig w:usb0="800002A7" w:usb1="19D77CFB" w:usb2="00000016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10461" w14:textId="77777777" w:rsidR="005D19B4" w:rsidRDefault="005D19B4">
      <w:pPr>
        <w:spacing w:after="0" w:line="240" w:lineRule="auto"/>
      </w:pPr>
      <w:r>
        <w:separator/>
      </w:r>
    </w:p>
  </w:footnote>
  <w:footnote w:type="continuationSeparator" w:id="0">
    <w:p w14:paraId="4EBDB70F" w14:textId="77777777" w:rsidR="005D19B4" w:rsidRDefault="005D1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4F1BC2" w:rsidRDefault="004F1BC2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4F1BC2" w:rsidRDefault="004F1BC2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5F075F2"/>
    <w:multiLevelType w:val="hybridMultilevel"/>
    <w:tmpl w:val="2F82F06A"/>
    <w:lvl w:ilvl="0" w:tplc="E94A7626">
      <w:numFmt w:val="bullet"/>
      <w:lvlText w:val=""/>
      <w:lvlJc w:val="left"/>
      <w:pPr>
        <w:ind w:left="760" w:hanging="360"/>
      </w:pPr>
      <w:rPr>
        <w:rFonts w:ascii="Wingdings" w:eastAsia="netmarble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7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2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5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8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25"/>
    <w:lvlOverride w:ilvl="0">
      <w:startOverride w:val="1"/>
    </w:lvlOverride>
  </w:num>
  <w:num w:numId="4">
    <w:abstractNumId w:val="1"/>
  </w:num>
  <w:num w:numId="5">
    <w:abstractNumId w:val="29"/>
  </w:num>
  <w:num w:numId="6">
    <w:abstractNumId w:val="17"/>
  </w:num>
  <w:num w:numId="7">
    <w:abstractNumId w:val="22"/>
  </w:num>
  <w:num w:numId="8">
    <w:abstractNumId w:val="11"/>
  </w:num>
  <w:num w:numId="9">
    <w:abstractNumId w:val="18"/>
  </w:num>
  <w:num w:numId="10">
    <w:abstractNumId w:val="15"/>
  </w:num>
  <w:num w:numId="11">
    <w:abstractNumId w:val="21"/>
  </w:num>
  <w:num w:numId="12">
    <w:abstractNumId w:val="16"/>
  </w:num>
  <w:num w:numId="13">
    <w:abstractNumId w:val="31"/>
  </w:num>
  <w:num w:numId="14">
    <w:abstractNumId w:val="13"/>
  </w:num>
  <w:num w:numId="15">
    <w:abstractNumId w:val="26"/>
  </w:num>
  <w:num w:numId="16">
    <w:abstractNumId w:val="8"/>
  </w:num>
  <w:num w:numId="17">
    <w:abstractNumId w:val="30"/>
  </w:num>
  <w:num w:numId="18">
    <w:abstractNumId w:val="6"/>
  </w:num>
  <w:num w:numId="19">
    <w:abstractNumId w:val="27"/>
  </w:num>
  <w:num w:numId="20">
    <w:abstractNumId w:val="3"/>
  </w:num>
  <w:num w:numId="21">
    <w:abstractNumId w:val="32"/>
  </w:num>
  <w:num w:numId="22">
    <w:abstractNumId w:val="7"/>
  </w:num>
  <w:num w:numId="23">
    <w:abstractNumId w:val="5"/>
  </w:num>
  <w:num w:numId="24">
    <w:abstractNumId w:val="23"/>
  </w:num>
  <w:num w:numId="25">
    <w:abstractNumId w:val="2"/>
  </w:num>
  <w:num w:numId="26">
    <w:abstractNumId w:val="24"/>
  </w:num>
  <w:num w:numId="27">
    <w:abstractNumId w:val="12"/>
  </w:num>
  <w:num w:numId="28">
    <w:abstractNumId w:val="20"/>
  </w:num>
  <w:num w:numId="29">
    <w:abstractNumId w:val="19"/>
  </w:num>
  <w:num w:numId="30">
    <w:abstractNumId w:val="4"/>
  </w:num>
  <w:num w:numId="31">
    <w:abstractNumId w:val="9"/>
  </w:num>
  <w:num w:numId="32">
    <w:abstractNumId w:val="14"/>
  </w:num>
  <w:num w:numId="33">
    <w:abstractNumId w:val="28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15D5"/>
    <w:rsid w:val="0002299B"/>
    <w:rsid w:val="00031C2F"/>
    <w:rsid w:val="000624B0"/>
    <w:rsid w:val="000821D2"/>
    <w:rsid w:val="00090E51"/>
    <w:rsid w:val="000971DB"/>
    <w:rsid w:val="000D61B9"/>
    <w:rsid w:val="0010623F"/>
    <w:rsid w:val="0011369D"/>
    <w:rsid w:val="001269A9"/>
    <w:rsid w:val="001308C1"/>
    <w:rsid w:val="00164CEC"/>
    <w:rsid w:val="00196961"/>
    <w:rsid w:val="001B73AB"/>
    <w:rsid w:val="001D7AB9"/>
    <w:rsid w:val="001E19C9"/>
    <w:rsid w:val="001E2A07"/>
    <w:rsid w:val="001F1F85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057F8"/>
    <w:rsid w:val="00410ED7"/>
    <w:rsid w:val="00416083"/>
    <w:rsid w:val="00473F2C"/>
    <w:rsid w:val="004E63B1"/>
    <w:rsid w:val="004F1BC2"/>
    <w:rsid w:val="00504702"/>
    <w:rsid w:val="00537477"/>
    <w:rsid w:val="005408ED"/>
    <w:rsid w:val="00540B81"/>
    <w:rsid w:val="0054768F"/>
    <w:rsid w:val="005A39F8"/>
    <w:rsid w:val="005A6914"/>
    <w:rsid w:val="005C165B"/>
    <w:rsid w:val="005D19B4"/>
    <w:rsid w:val="00605AE3"/>
    <w:rsid w:val="0064336F"/>
    <w:rsid w:val="006557BC"/>
    <w:rsid w:val="00667F17"/>
    <w:rsid w:val="00681740"/>
    <w:rsid w:val="006817FD"/>
    <w:rsid w:val="006D65FE"/>
    <w:rsid w:val="006D739A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27046"/>
    <w:rsid w:val="008327BE"/>
    <w:rsid w:val="0083574F"/>
    <w:rsid w:val="00836037"/>
    <w:rsid w:val="00850E04"/>
    <w:rsid w:val="008555F0"/>
    <w:rsid w:val="00887E95"/>
    <w:rsid w:val="008C47DB"/>
    <w:rsid w:val="008C6C45"/>
    <w:rsid w:val="008D4B02"/>
    <w:rsid w:val="008F42FC"/>
    <w:rsid w:val="00920F4E"/>
    <w:rsid w:val="00927820"/>
    <w:rsid w:val="00935188"/>
    <w:rsid w:val="00962075"/>
    <w:rsid w:val="00985137"/>
    <w:rsid w:val="00990790"/>
    <w:rsid w:val="00994209"/>
    <w:rsid w:val="009D7F40"/>
    <w:rsid w:val="009E2902"/>
    <w:rsid w:val="009F5994"/>
    <w:rsid w:val="00A03FAE"/>
    <w:rsid w:val="00A05CF4"/>
    <w:rsid w:val="00A31C0D"/>
    <w:rsid w:val="00A57316"/>
    <w:rsid w:val="00A63A88"/>
    <w:rsid w:val="00A729C3"/>
    <w:rsid w:val="00A74D08"/>
    <w:rsid w:val="00A77FC1"/>
    <w:rsid w:val="00A948FF"/>
    <w:rsid w:val="00AC2EA9"/>
    <w:rsid w:val="00B03845"/>
    <w:rsid w:val="00B05ACA"/>
    <w:rsid w:val="00B12341"/>
    <w:rsid w:val="00B43995"/>
    <w:rsid w:val="00B5446C"/>
    <w:rsid w:val="00C0396D"/>
    <w:rsid w:val="00C11DBD"/>
    <w:rsid w:val="00C35991"/>
    <w:rsid w:val="00C40A0E"/>
    <w:rsid w:val="00C56AFE"/>
    <w:rsid w:val="00C56B93"/>
    <w:rsid w:val="00C6331F"/>
    <w:rsid w:val="00C8360B"/>
    <w:rsid w:val="00C857D4"/>
    <w:rsid w:val="00CA147C"/>
    <w:rsid w:val="00CA69FE"/>
    <w:rsid w:val="00CB3BFB"/>
    <w:rsid w:val="00CD054A"/>
    <w:rsid w:val="00D010C8"/>
    <w:rsid w:val="00D11593"/>
    <w:rsid w:val="00D11E5B"/>
    <w:rsid w:val="00D12258"/>
    <w:rsid w:val="00D30AA6"/>
    <w:rsid w:val="00D44C5D"/>
    <w:rsid w:val="00D52796"/>
    <w:rsid w:val="00D56C62"/>
    <w:rsid w:val="00D95992"/>
    <w:rsid w:val="00DB3CF9"/>
    <w:rsid w:val="00DD637A"/>
    <w:rsid w:val="00DE215F"/>
    <w:rsid w:val="00E14577"/>
    <w:rsid w:val="00E61715"/>
    <w:rsid w:val="00E65092"/>
    <w:rsid w:val="00E67865"/>
    <w:rsid w:val="00E76A80"/>
    <w:rsid w:val="00EB6DD6"/>
    <w:rsid w:val="00EE399C"/>
    <w:rsid w:val="00EF0A4B"/>
    <w:rsid w:val="00EF330A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309</TotalTime>
  <Pages>30</Pages>
  <Words>1467</Words>
  <Characters>8363</Characters>
  <Application>Microsoft Office Word</Application>
  <DocSecurity>0</DocSecurity>
  <Lines>69</Lines>
  <Paragraphs>19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22</cp:revision>
  <dcterms:created xsi:type="dcterms:W3CDTF">2020-11-09T16:19:00Z</dcterms:created>
  <dcterms:modified xsi:type="dcterms:W3CDTF">2020-12-06T18:48:00Z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